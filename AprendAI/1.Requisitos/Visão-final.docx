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5E5DEC1A" w14:textId="2E71EA94" w:rsidR="006A25C4" w:rsidRDefault="007344A5" w:rsidP="006F3CDE">
      <w:pPr>
        <w:jc w:val="center"/>
      </w:pPr>
      <w:bookmarkStart w:id="0" w:name="_GoBack"/>
      <w:bookmarkEnd w:id="0"/>
      <w:r>
        <w:rPr>
          <w:noProof/>
        </w:rPr>
        <w:drawing>
          <wp:inline distT="0" distB="0" distL="0" distR="0" wp14:anchorId="6340EBC8" wp14:editId="72498C4F">
            <wp:extent cx="2533650" cy="2533650"/>
            <wp:effectExtent l="0" t="0" r="0" b="0"/>
            <wp:docPr id="19422922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92225" name="Imagem 19422922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0D0A" w14:textId="77777777" w:rsidR="007344A5" w:rsidRDefault="007344A5" w:rsidP="007344A5"/>
    <w:p w14:paraId="531BE9D5" w14:textId="0AB32662" w:rsidR="006A25C4" w:rsidRDefault="006A25C4" w:rsidP="007344A5">
      <w:pPr>
        <w:tabs>
          <w:tab w:val="left" w:pos="4184"/>
        </w:tabs>
        <w:rPr>
          <w:i/>
        </w:rPr>
      </w:pPr>
    </w:p>
    <w:p w14:paraId="70E673CE" w14:textId="77777777" w:rsidR="006A25C4" w:rsidRPr="00264EFB" w:rsidRDefault="006A25C4" w:rsidP="006A25C4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FA8A64" wp14:editId="189BDF4B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1728B72CA8834978B2FA4025E37ABAE2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2591C9DC" w14:textId="77777777" w:rsidR="006A25C4" w:rsidRPr="0037364C" w:rsidRDefault="006A25C4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  <w:lang w:val="pt-PT"/>
                                  </w:rPr>
                                  <w:t>Visão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FA8A6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1728B72CA8834978B2FA4025E37ABAE2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2591C9DC" w14:textId="77777777" w:rsidR="006A25C4" w:rsidRPr="0037364C" w:rsidRDefault="006A25C4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  <w:lang w:val="pt-PT"/>
                            </w:rPr>
                            <w:t>Visão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53F5A776" w14:textId="77777777" w:rsidR="006A25C4" w:rsidRPr="00264EFB" w:rsidRDefault="006A25C4" w:rsidP="006A25C4"/>
    <w:p w14:paraId="12263D00" w14:textId="77777777" w:rsidR="006A25C4" w:rsidRPr="00264EFB" w:rsidRDefault="006A25C4" w:rsidP="006A25C4"/>
    <w:p w14:paraId="5FFEE863" w14:textId="77777777" w:rsidR="006A25C4" w:rsidRPr="00264EFB" w:rsidRDefault="006A25C4" w:rsidP="006A25C4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D2063B" wp14:editId="4A45D1EF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5A27A845" w14:textId="00C4798C" w:rsidR="006A25C4" w:rsidRPr="0037364C" w:rsidRDefault="006A25C4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&lt;</w:t>
                                </w:r>
                                <w:r w:rsidR="007344A5"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1.0</w:t>
                                </w: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&gt;</w:t>
                                </w:r>
                              </w:p>
                            </w:sdtContent>
                          </w:sdt>
                          <w:p w14:paraId="3E6F36E2" w14:textId="77777777" w:rsidR="006A25C4" w:rsidRPr="0037364C" w:rsidRDefault="006A25C4" w:rsidP="006A25C4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4B995172" w14:textId="77777777" w:rsidR="006A25C4" w:rsidRPr="0037364C" w:rsidRDefault="006A25C4" w:rsidP="006A25C4">
                            <w:pPr>
                              <w:pStyle w:val="Sumrio1"/>
                              <w:jc w:val="right"/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D2063B" id="_x0000_s1027" type="#_x0000_t202" style="position:absolute;left:0;text-align:left;margin-left:-54.4pt;margin-top:15.5pt;width:559.25pt;height:47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14:paraId="5A27A845" w14:textId="00C4798C" w:rsidR="006A25C4" w:rsidRPr="0037364C" w:rsidRDefault="006A25C4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&lt;</w:t>
                          </w:r>
                          <w:r w:rsidR="007344A5"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1.0</w:t>
                          </w: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&gt;</w:t>
                          </w:r>
                        </w:p>
                      </w:sdtContent>
                    </w:sdt>
                    <w:p w14:paraId="3E6F36E2" w14:textId="77777777" w:rsidR="006A25C4" w:rsidRPr="0037364C" w:rsidRDefault="006A25C4" w:rsidP="006A25C4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  <w:p w14:paraId="4B995172" w14:textId="77777777" w:rsidR="006A25C4" w:rsidRPr="0037364C" w:rsidRDefault="006A25C4" w:rsidP="006A25C4">
                      <w:pPr>
                        <w:pStyle w:val="Sumrio1"/>
                        <w:jc w:val="right"/>
                        <w:rPr>
                          <w:rFonts w:ascii="Segoe UI" w:hAnsi="Segoe UI" w:cs="Segoe UI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26116E" w14:textId="77777777" w:rsidR="006A25C4" w:rsidRPr="00264EFB" w:rsidRDefault="006A25C4" w:rsidP="006A25C4"/>
    <w:p w14:paraId="3C777F47" w14:textId="77777777" w:rsidR="006A25C4" w:rsidRPr="00264EFB" w:rsidRDefault="006A25C4" w:rsidP="006A25C4"/>
    <w:p w14:paraId="4F5AAA39" w14:textId="77777777" w:rsidR="006A25C4" w:rsidRPr="00264EFB" w:rsidRDefault="006A25C4" w:rsidP="006A25C4"/>
    <w:p w14:paraId="644127F8" w14:textId="77777777" w:rsidR="006A25C4" w:rsidRPr="00264EFB" w:rsidRDefault="006A25C4" w:rsidP="006A25C4"/>
    <w:p w14:paraId="32A73813" w14:textId="77777777" w:rsidR="006A25C4" w:rsidRPr="00264EFB" w:rsidRDefault="006A25C4" w:rsidP="006A25C4"/>
    <w:p w14:paraId="541F08B8" w14:textId="77777777" w:rsidR="006A25C4" w:rsidRPr="00264EFB" w:rsidRDefault="006A25C4" w:rsidP="006A25C4">
      <w:r>
        <w:tab/>
      </w:r>
    </w:p>
    <w:p w14:paraId="459E5030" w14:textId="77777777" w:rsidR="006A25C4" w:rsidRPr="00264EFB" w:rsidRDefault="006A25C4" w:rsidP="006A25C4"/>
    <w:p w14:paraId="65771701" w14:textId="77777777" w:rsidR="006A25C4" w:rsidRPr="00264EFB" w:rsidRDefault="006A25C4" w:rsidP="006A25C4"/>
    <w:p w14:paraId="24BA6BD7" w14:textId="77777777" w:rsidR="006A25C4" w:rsidRPr="00264EFB" w:rsidRDefault="006A25C4" w:rsidP="006A25C4"/>
    <w:p w14:paraId="1EC7CEDB" w14:textId="77777777" w:rsidR="006A25C4" w:rsidRPr="00264EFB" w:rsidRDefault="006A25C4" w:rsidP="006A25C4"/>
    <w:p w14:paraId="7257606D" w14:textId="77777777" w:rsidR="006A25C4" w:rsidRPr="00264EFB" w:rsidRDefault="006A25C4" w:rsidP="006A25C4"/>
    <w:p w14:paraId="1D1B30A2" w14:textId="77777777" w:rsidR="006A25C4" w:rsidRPr="00264EFB" w:rsidRDefault="006A25C4" w:rsidP="006A25C4"/>
    <w:p w14:paraId="37257438" w14:textId="77777777" w:rsidR="006A25C4" w:rsidRPr="00264EFB" w:rsidRDefault="006A25C4" w:rsidP="006A25C4"/>
    <w:p w14:paraId="32E8591E" w14:textId="77777777" w:rsidR="006A25C4" w:rsidRPr="00264EFB" w:rsidRDefault="006A25C4" w:rsidP="006A25C4"/>
    <w:p w14:paraId="16AFA666" w14:textId="77777777" w:rsidR="006A25C4" w:rsidRPr="00264EFB" w:rsidRDefault="006A25C4" w:rsidP="006A25C4"/>
    <w:p w14:paraId="6B8F4A01" w14:textId="77777777" w:rsidR="006A25C4" w:rsidRPr="00264EFB" w:rsidRDefault="006A25C4" w:rsidP="006A25C4"/>
    <w:p w14:paraId="7316F5FB" w14:textId="77777777" w:rsidR="006A25C4" w:rsidRPr="00264EFB" w:rsidRDefault="006A25C4" w:rsidP="006A25C4"/>
    <w:p w14:paraId="52E7947F" w14:textId="77777777" w:rsidR="006A25C4" w:rsidRDefault="006A25C4" w:rsidP="006A25C4">
      <w:pPr>
        <w:tabs>
          <w:tab w:val="left" w:pos="3700"/>
        </w:tabs>
      </w:pPr>
      <w:r>
        <w:tab/>
      </w:r>
    </w:p>
    <w:p w14:paraId="19389EC9" w14:textId="77777777" w:rsidR="006A25C4" w:rsidRPr="00264EFB" w:rsidRDefault="006A25C4" w:rsidP="006A25C4">
      <w:pPr>
        <w:tabs>
          <w:tab w:val="left" w:pos="3700"/>
        </w:tabs>
        <w:sectPr w:rsidR="006A25C4" w:rsidRPr="00264EFB">
          <w:headerReference w:type="first" r:id="rId9"/>
          <w:footerReference w:type="first" r:id="rId10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93A91E" wp14:editId="02CBE84D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EndPr/>
                            <w:sdtContent>
                              <w:p w14:paraId="60FA22A8" w14:textId="2D2D8233" w:rsidR="006A25C4" w:rsidRPr="00264EFB" w:rsidRDefault="006A25C4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&lt;</w:t>
                                </w:r>
                                <w:r w:rsidR="007344A5"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APV</w:t>
                                </w: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&gt; - &lt;</w:t>
                                </w:r>
                                <w:r w:rsidR="007344A5"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AprovAI</w:t>
                                </w: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&gt;</w:t>
                                </w:r>
                              </w:p>
                            </w:sdtContent>
                          </w:sdt>
                          <w:p w14:paraId="77106523" w14:textId="77777777" w:rsidR="006A25C4" w:rsidRDefault="006A25C4" w:rsidP="006A25C4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3A91E" id="Text Box 4" o:spid="_x0000_s1028" type="#_x0000_t202" style="position:absolute;left:0;text-align:left;margin-left:-59.15pt;margin-top:23pt;width:572.4pt;height:3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71717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EndPr/>
                      <w:sdtContent>
                        <w:p w14:paraId="60FA22A8" w14:textId="2D2D8233" w:rsidR="006A25C4" w:rsidRPr="00264EFB" w:rsidRDefault="006A25C4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&lt;</w:t>
                          </w:r>
                          <w:r w:rsidR="007344A5"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APV</w:t>
                          </w: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&gt; - &lt;</w:t>
                          </w:r>
                          <w:r w:rsidR="007344A5"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AprovAI</w:t>
                          </w: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&gt;</w:t>
                          </w:r>
                        </w:p>
                      </w:sdtContent>
                    </w:sdt>
                    <w:p w14:paraId="77106523" w14:textId="77777777" w:rsidR="006A25C4" w:rsidRDefault="006A25C4" w:rsidP="006A25C4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2C3045E9" w14:textId="77777777" w:rsidR="00CA1C0D" w:rsidRDefault="00E14F8E">
      <w:pPr>
        <w:pStyle w:val="Ttulo"/>
        <w:jc w:val="center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6A25C4" w14:paraId="74504ED4" w14:textId="77777777" w:rsidTr="00EC38D2">
        <w:trPr>
          <w:trHeight w:val="284"/>
        </w:trPr>
        <w:tc>
          <w:tcPr>
            <w:tcW w:w="1550" w:type="dxa"/>
            <w:shd w:val="clear" w:color="auto" w:fill="C00000"/>
          </w:tcPr>
          <w:p w14:paraId="52F6BAA9" w14:textId="77777777" w:rsidR="006A25C4" w:rsidRPr="0037364C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5E63B604" w14:textId="77777777" w:rsidR="006A25C4" w:rsidRPr="0037364C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324AA261" w14:textId="77777777" w:rsidR="006A25C4" w:rsidRPr="0037364C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14:paraId="74441E6E" w14:textId="77777777" w:rsidR="006A25C4" w:rsidRPr="0037364C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6A25C4" w14:paraId="135E30ED" w14:textId="77777777" w:rsidTr="00EC38D2">
        <w:trPr>
          <w:trHeight w:val="284"/>
        </w:trPr>
        <w:tc>
          <w:tcPr>
            <w:tcW w:w="1550" w:type="dxa"/>
          </w:tcPr>
          <w:p w14:paraId="47ED185F" w14:textId="653954B0" w:rsidR="006A25C4" w:rsidRPr="00AB6A86" w:rsidRDefault="007344A5" w:rsidP="00EC38D2">
            <w:pPr>
              <w:pStyle w:val="Instruo"/>
              <w:rPr>
                <w:i w:val="0"/>
                <w:color w:val="auto"/>
              </w:rPr>
            </w:pPr>
            <w:r w:rsidRPr="00AB6A86">
              <w:rPr>
                <w:i w:val="0"/>
                <w:color w:val="auto"/>
              </w:rPr>
              <w:t>15/03/2026</w:t>
            </w:r>
          </w:p>
          <w:p w14:paraId="6DCCCA01" w14:textId="77777777" w:rsidR="006A25C4" w:rsidRPr="00AB6A86" w:rsidRDefault="006A25C4" w:rsidP="00EC38D2">
            <w:pPr>
              <w:pStyle w:val="Instruo"/>
              <w:rPr>
                <w:i w:val="0"/>
              </w:rPr>
            </w:pPr>
          </w:p>
        </w:tc>
        <w:tc>
          <w:tcPr>
            <w:tcW w:w="1080" w:type="dxa"/>
          </w:tcPr>
          <w:p w14:paraId="646E6BDE" w14:textId="6499ACA8" w:rsidR="006A25C4" w:rsidRPr="00AB6A86" w:rsidRDefault="007344A5" w:rsidP="00EC38D2">
            <w:pPr>
              <w:pStyle w:val="Instruo"/>
              <w:rPr>
                <w:i w:val="0"/>
                <w:color w:val="auto"/>
              </w:rPr>
            </w:pPr>
            <w:r w:rsidRPr="00AB6A86">
              <w:rPr>
                <w:i w:val="0"/>
                <w:color w:val="auto"/>
              </w:rPr>
              <w:t>1.0</w:t>
            </w:r>
          </w:p>
        </w:tc>
        <w:tc>
          <w:tcPr>
            <w:tcW w:w="4680" w:type="dxa"/>
          </w:tcPr>
          <w:p w14:paraId="7B2D05E0" w14:textId="087E3465" w:rsidR="006A25C4" w:rsidRPr="00AB6A86" w:rsidRDefault="007344A5" w:rsidP="00EC38D2">
            <w:pPr>
              <w:pStyle w:val="Instruo"/>
              <w:rPr>
                <w:i w:val="0"/>
                <w:color w:val="auto"/>
              </w:rPr>
            </w:pPr>
            <w:r w:rsidRPr="00AB6A86">
              <w:rPr>
                <w:i w:val="0"/>
                <w:color w:val="auto"/>
              </w:rPr>
              <w:t>Criação inicial do documento. Estruturação das seções: Introdução, Entrevista, Questionário e Ata de Entrevista.</w:t>
            </w:r>
          </w:p>
        </w:tc>
        <w:tc>
          <w:tcPr>
            <w:tcW w:w="2410" w:type="dxa"/>
          </w:tcPr>
          <w:p w14:paraId="0947679A" w14:textId="7A9B9307" w:rsidR="006A25C4" w:rsidRPr="00AB6A86" w:rsidRDefault="007344A5" w:rsidP="00EC38D2">
            <w:pPr>
              <w:pStyle w:val="Instruo"/>
              <w:rPr>
                <w:i w:val="0"/>
                <w:color w:val="auto"/>
              </w:rPr>
            </w:pPr>
            <w:r w:rsidRPr="00AB6A86">
              <w:rPr>
                <w:i w:val="0"/>
                <w:color w:val="auto"/>
              </w:rPr>
              <w:t>Letícia Bianco da Silva</w:t>
            </w:r>
          </w:p>
        </w:tc>
      </w:tr>
      <w:tr w:rsidR="006A25C4" w14:paraId="0202B8DD" w14:textId="77777777" w:rsidTr="00EC38D2">
        <w:trPr>
          <w:trHeight w:val="284"/>
        </w:trPr>
        <w:tc>
          <w:tcPr>
            <w:tcW w:w="1550" w:type="dxa"/>
          </w:tcPr>
          <w:p w14:paraId="1F87AD7F" w14:textId="77777777" w:rsidR="006A25C4" w:rsidRDefault="006A25C4" w:rsidP="00EC38D2">
            <w:pPr>
              <w:jc w:val="left"/>
            </w:pPr>
          </w:p>
        </w:tc>
        <w:tc>
          <w:tcPr>
            <w:tcW w:w="1080" w:type="dxa"/>
          </w:tcPr>
          <w:p w14:paraId="331799DC" w14:textId="77777777" w:rsidR="006A25C4" w:rsidRDefault="006A25C4" w:rsidP="00EC38D2">
            <w:pPr>
              <w:jc w:val="left"/>
            </w:pPr>
          </w:p>
        </w:tc>
        <w:tc>
          <w:tcPr>
            <w:tcW w:w="4680" w:type="dxa"/>
          </w:tcPr>
          <w:p w14:paraId="2B7653A8" w14:textId="77777777" w:rsidR="006A25C4" w:rsidRDefault="006A25C4" w:rsidP="00EC38D2">
            <w:pPr>
              <w:jc w:val="left"/>
            </w:pPr>
          </w:p>
        </w:tc>
        <w:tc>
          <w:tcPr>
            <w:tcW w:w="2410" w:type="dxa"/>
          </w:tcPr>
          <w:p w14:paraId="7574197D" w14:textId="77777777" w:rsidR="006A25C4" w:rsidRDefault="006A25C4" w:rsidP="00EC38D2">
            <w:pPr>
              <w:jc w:val="left"/>
            </w:pPr>
          </w:p>
        </w:tc>
      </w:tr>
      <w:tr w:rsidR="006A25C4" w14:paraId="17F2342F" w14:textId="77777777" w:rsidTr="00EC38D2">
        <w:trPr>
          <w:trHeight w:val="284"/>
        </w:trPr>
        <w:tc>
          <w:tcPr>
            <w:tcW w:w="1550" w:type="dxa"/>
          </w:tcPr>
          <w:p w14:paraId="3D7AB1DB" w14:textId="77777777" w:rsidR="006A25C4" w:rsidRDefault="006A25C4" w:rsidP="00EC38D2">
            <w:pPr>
              <w:jc w:val="left"/>
            </w:pPr>
          </w:p>
        </w:tc>
        <w:tc>
          <w:tcPr>
            <w:tcW w:w="1080" w:type="dxa"/>
          </w:tcPr>
          <w:p w14:paraId="2705E18C" w14:textId="77777777" w:rsidR="006A25C4" w:rsidRDefault="006A25C4" w:rsidP="00EC38D2">
            <w:pPr>
              <w:jc w:val="left"/>
            </w:pPr>
          </w:p>
        </w:tc>
        <w:tc>
          <w:tcPr>
            <w:tcW w:w="4680" w:type="dxa"/>
          </w:tcPr>
          <w:p w14:paraId="27AA912D" w14:textId="77777777" w:rsidR="006A25C4" w:rsidRDefault="006A25C4" w:rsidP="00EC38D2">
            <w:pPr>
              <w:jc w:val="left"/>
            </w:pPr>
          </w:p>
        </w:tc>
        <w:tc>
          <w:tcPr>
            <w:tcW w:w="2410" w:type="dxa"/>
          </w:tcPr>
          <w:p w14:paraId="5590329A" w14:textId="77777777" w:rsidR="006A25C4" w:rsidRDefault="006A25C4" w:rsidP="00EC38D2">
            <w:pPr>
              <w:jc w:val="left"/>
            </w:pPr>
          </w:p>
        </w:tc>
      </w:tr>
    </w:tbl>
    <w:p w14:paraId="41C8BAAD" w14:textId="77777777" w:rsidR="00CA1C0D" w:rsidRDefault="00CA1C0D"/>
    <w:p w14:paraId="4CAE6340" w14:textId="77777777" w:rsidR="00CA1C0D" w:rsidRDefault="00E14F8E">
      <w:pPr>
        <w:pStyle w:val="Ttulo"/>
        <w:jc w:val="center"/>
      </w:pPr>
      <w:r>
        <w:br w:type="page"/>
      </w:r>
      <w:r>
        <w:lastRenderedPageBreak/>
        <w:t>SUMÁRIO</w:t>
      </w:r>
    </w:p>
    <w:p w14:paraId="59227760" w14:textId="77777777" w:rsidR="00B31999" w:rsidRDefault="00E14F8E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1559909" w:history="1">
        <w:r w:rsidR="00B31999" w:rsidRPr="00233068">
          <w:rPr>
            <w:rStyle w:val="Hyperlink"/>
          </w:rPr>
          <w:t>1. Introdução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_Toc41559909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B31999">
          <w:rPr>
            <w:webHidden/>
          </w:rPr>
          <w:t>4</w:t>
        </w:r>
        <w:r w:rsidR="00B31999">
          <w:rPr>
            <w:webHidden/>
          </w:rPr>
          <w:fldChar w:fldCharType="end"/>
        </w:r>
      </w:hyperlink>
    </w:p>
    <w:p w14:paraId="1A4A71A6" w14:textId="77777777" w:rsidR="00B31999" w:rsidRDefault="00A519C6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0" w:history="1">
        <w:r w:rsidR="00B31999" w:rsidRPr="00233068">
          <w:rPr>
            <w:rStyle w:val="Hyperlink"/>
            <w:lang w:val="pt-PT"/>
          </w:rPr>
          <w:t>1.1. Resumo do Negócio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_Toc41559910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B31999">
          <w:rPr>
            <w:webHidden/>
          </w:rPr>
          <w:t>4</w:t>
        </w:r>
        <w:r w:rsidR="00B31999">
          <w:rPr>
            <w:webHidden/>
          </w:rPr>
          <w:fldChar w:fldCharType="end"/>
        </w:r>
      </w:hyperlink>
    </w:p>
    <w:p w14:paraId="34F6A3A1" w14:textId="77777777" w:rsidR="00B31999" w:rsidRDefault="00A519C6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1" w:history="1">
        <w:r w:rsidR="00B31999" w:rsidRPr="00233068">
          <w:rPr>
            <w:rStyle w:val="Hyperlink"/>
            <w:lang w:val="pt-PT"/>
          </w:rPr>
          <w:t>1.2. Objetivo do Sistema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_Toc41559911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B31999">
          <w:rPr>
            <w:webHidden/>
          </w:rPr>
          <w:t>4</w:t>
        </w:r>
        <w:r w:rsidR="00B31999">
          <w:rPr>
            <w:webHidden/>
          </w:rPr>
          <w:fldChar w:fldCharType="end"/>
        </w:r>
      </w:hyperlink>
    </w:p>
    <w:p w14:paraId="74F02569" w14:textId="77777777" w:rsidR="00B31999" w:rsidRDefault="00A519C6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2" w:history="1">
        <w:r w:rsidR="00B31999" w:rsidRPr="00233068">
          <w:rPr>
            <w:rStyle w:val="Hyperlink"/>
            <w:lang w:val="pt-PT"/>
          </w:rPr>
          <w:t>1.3. Glossário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_Toc41559912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B31999">
          <w:rPr>
            <w:webHidden/>
          </w:rPr>
          <w:t>4</w:t>
        </w:r>
        <w:r w:rsidR="00B31999">
          <w:rPr>
            <w:webHidden/>
          </w:rPr>
          <w:fldChar w:fldCharType="end"/>
        </w:r>
      </w:hyperlink>
    </w:p>
    <w:p w14:paraId="3BD829C0" w14:textId="77777777" w:rsidR="00B31999" w:rsidRDefault="00A519C6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3" w:history="1">
        <w:r w:rsidR="00B31999" w:rsidRPr="00233068">
          <w:rPr>
            <w:rStyle w:val="Hyperlink"/>
            <w:lang w:val="pt-PT"/>
          </w:rPr>
          <w:t>1.4. Referências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_Toc41559913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B31999">
          <w:rPr>
            <w:webHidden/>
          </w:rPr>
          <w:t>4</w:t>
        </w:r>
        <w:r w:rsidR="00B31999">
          <w:rPr>
            <w:webHidden/>
          </w:rPr>
          <w:fldChar w:fldCharType="end"/>
        </w:r>
      </w:hyperlink>
    </w:p>
    <w:p w14:paraId="6EC68749" w14:textId="77777777" w:rsidR="00B31999" w:rsidRDefault="00A519C6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4" w:history="1">
        <w:r w:rsidR="00B31999" w:rsidRPr="00233068">
          <w:rPr>
            <w:rStyle w:val="Hyperlink"/>
          </w:rPr>
          <w:t>2. Problema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_Toc41559914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B31999">
          <w:rPr>
            <w:webHidden/>
          </w:rPr>
          <w:t>5</w:t>
        </w:r>
        <w:r w:rsidR="00B31999">
          <w:rPr>
            <w:webHidden/>
          </w:rPr>
          <w:fldChar w:fldCharType="end"/>
        </w:r>
      </w:hyperlink>
    </w:p>
    <w:p w14:paraId="5140E1DF" w14:textId="77777777" w:rsidR="00B31999" w:rsidRDefault="00A519C6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5" w:history="1">
        <w:r w:rsidR="00B31999" w:rsidRPr="00233068">
          <w:rPr>
            <w:rStyle w:val="Hyperlink"/>
            <w:lang w:val="pt-PT"/>
          </w:rPr>
          <w:t>3. Usuários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_Toc41559915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B31999">
          <w:rPr>
            <w:webHidden/>
          </w:rPr>
          <w:t>6</w:t>
        </w:r>
        <w:r w:rsidR="00B31999">
          <w:rPr>
            <w:webHidden/>
          </w:rPr>
          <w:fldChar w:fldCharType="end"/>
        </w:r>
      </w:hyperlink>
    </w:p>
    <w:p w14:paraId="412606A5" w14:textId="77777777" w:rsidR="00B31999" w:rsidRDefault="00A519C6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6" w:history="1">
        <w:r w:rsidR="00B31999" w:rsidRPr="00233068">
          <w:rPr>
            <w:rStyle w:val="Hyperlink"/>
            <w:lang w:val="pt-PT"/>
          </w:rPr>
          <w:t>4. Restrições Impostas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_Toc41559916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B31999">
          <w:rPr>
            <w:webHidden/>
          </w:rPr>
          <w:t>6</w:t>
        </w:r>
        <w:r w:rsidR="00B31999">
          <w:rPr>
            <w:webHidden/>
          </w:rPr>
          <w:fldChar w:fldCharType="end"/>
        </w:r>
      </w:hyperlink>
    </w:p>
    <w:p w14:paraId="6AD9D197" w14:textId="77777777" w:rsidR="00B31999" w:rsidRDefault="00A519C6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7" w:history="1">
        <w:r w:rsidR="00B31999" w:rsidRPr="00233068">
          <w:rPr>
            <w:rStyle w:val="Hyperlink"/>
            <w:lang w:val="pt-PT"/>
          </w:rPr>
          <w:t>5. Riscos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_Toc41559917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B31999">
          <w:rPr>
            <w:webHidden/>
          </w:rPr>
          <w:t>6</w:t>
        </w:r>
        <w:r w:rsidR="00B31999">
          <w:rPr>
            <w:webHidden/>
          </w:rPr>
          <w:fldChar w:fldCharType="end"/>
        </w:r>
      </w:hyperlink>
    </w:p>
    <w:p w14:paraId="414A6C0A" w14:textId="77777777" w:rsidR="00B31999" w:rsidRDefault="00A519C6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8" w:history="1">
        <w:r w:rsidR="00B31999" w:rsidRPr="00233068">
          <w:rPr>
            <w:rStyle w:val="Hyperlink"/>
            <w:lang w:val="pt-PT"/>
          </w:rPr>
          <w:t>6. Requisitos de Documentação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_Toc41559918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B31999">
          <w:rPr>
            <w:webHidden/>
          </w:rPr>
          <w:t>6</w:t>
        </w:r>
        <w:r w:rsidR="00B31999">
          <w:rPr>
            <w:webHidden/>
          </w:rPr>
          <w:fldChar w:fldCharType="end"/>
        </w:r>
      </w:hyperlink>
    </w:p>
    <w:p w14:paraId="5F1FA1E9" w14:textId="77777777" w:rsidR="00CA1C0D" w:rsidRDefault="00E14F8E">
      <w:pPr>
        <w:spacing w:before="120" w:after="120"/>
      </w:pPr>
      <w:r>
        <w:fldChar w:fldCharType="end"/>
      </w:r>
      <w:r>
        <w:t xml:space="preserve"> </w:t>
      </w:r>
    </w:p>
    <w:p w14:paraId="5B933F29" w14:textId="77777777" w:rsidR="00CA1C0D" w:rsidRDefault="00E14F8E">
      <w:pPr>
        <w:pStyle w:val="Ttulo1"/>
      </w:pPr>
      <w:r>
        <w:br w:type="page"/>
      </w:r>
      <w:bookmarkStart w:id="1" w:name="_Toc98042874"/>
      <w:bookmarkStart w:id="2" w:name="_Toc98043036"/>
      <w:bookmarkStart w:id="3" w:name="_Toc98043106"/>
      <w:bookmarkStart w:id="4" w:name="_Toc98043177"/>
      <w:bookmarkStart w:id="5" w:name="_Toc98043208"/>
      <w:bookmarkStart w:id="6" w:name="_Toc98043249"/>
      <w:bookmarkStart w:id="7" w:name="_Toc98043458"/>
      <w:bookmarkStart w:id="8" w:name="_Toc98043498"/>
      <w:bookmarkStart w:id="9" w:name="_Toc98043531"/>
      <w:bookmarkStart w:id="10" w:name="_Toc98043560"/>
      <w:bookmarkStart w:id="11" w:name="_Toc98043609"/>
      <w:bookmarkStart w:id="12" w:name="_Toc102790895"/>
      <w:bookmarkStart w:id="13" w:name="_Toc102790925"/>
      <w:bookmarkStart w:id="14" w:name="_Toc41559909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r>
        <w:lastRenderedPageBreak/>
        <w:t>Introdução</w:t>
      </w:r>
      <w:bookmarkEnd w:id="14"/>
    </w:p>
    <w:p w14:paraId="3AEAE7BA" w14:textId="77777777" w:rsidR="00152A9F" w:rsidRDefault="00152A9F" w:rsidP="00152A9F">
      <w:pPr>
        <w:pStyle w:val="Ttulo2"/>
        <w:rPr>
          <w:lang w:val="pt-PT"/>
        </w:rPr>
      </w:pPr>
      <w:bookmarkStart w:id="15" w:name="_Toc41559910"/>
      <w:r>
        <w:rPr>
          <w:lang w:val="pt-PT"/>
        </w:rPr>
        <w:t>Resumo do Negócio</w:t>
      </w:r>
      <w:bookmarkEnd w:id="15"/>
    </w:p>
    <w:p w14:paraId="6C97BD79" w14:textId="77777777" w:rsidR="007344A5" w:rsidRDefault="007344A5" w:rsidP="007344A5">
      <w:pPr>
        <w:pStyle w:val="isselectedend"/>
      </w:pPr>
      <w:r>
        <w:t>O AprovAI é um sistema de apoio ao estudo baseado em Inteligência Artificial, voltado para alunos do ensino médio e professores. O sistema tem como objetivo auxiliar no processo de aprendizagem por meio da criação de planos de estudo personalizados, recomendação de conteúdos e acompanhamento de desempenho.</w:t>
      </w:r>
    </w:p>
    <w:p w14:paraId="62EB947E" w14:textId="288F2302" w:rsidR="00152A9F" w:rsidRPr="007344A5" w:rsidRDefault="007344A5" w:rsidP="007344A5">
      <w:pPr>
        <w:pStyle w:val="NormalWeb"/>
      </w:pPr>
      <w:r>
        <w:t>O contexto do sistema está relacionado à dificuldade enfrentada por estudantes em organizar seus estudos, manter o foco e encontrar materiais de qualidade, especialmente na preparação para vestibulares e ingresso em universidades. Para professores, o sistema também oferece suporte na organização de conteúdos e planejamento de aulas.</w:t>
      </w:r>
    </w:p>
    <w:p w14:paraId="02AC8AB5" w14:textId="77777777" w:rsidR="008535C4" w:rsidRDefault="008535C4" w:rsidP="00970EC6">
      <w:pPr>
        <w:pStyle w:val="Ttulo2"/>
        <w:rPr>
          <w:lang w:val="pt-PT"/>
        </w:rPr>
      </w:pPr>
      <w:bookmarkStart w:id="16" w:name="_Toc41559911"/>
      <w:r>
        <w:rPr>
          <w:lang w:val="pt-PT"/>
        </w:rPr>
        <w:t>Objetivo do Sistema</w:t>
      </w:r>
      <w:bookmarkEnd w:id="16"/>
    </w:p>
    <w:p w14:paraId="79E746F0" w14:textId="650B9028" w:rsidR="00B62753" w:rsidRPr="00B62753" w:rsidRDefault="00B62753" w:rsidP="00B62753">
      <w:pPr>
        <w:pStyle w:val="Instruo"/>
        <w:rPr>
          <w:rFonts w:ascii="Times New Roman" w:hAnsi="Times New Roman" w:cs="Times New Roman"/>
          <w:i w:val="0"/>
          <w:iCs/>
          <w:color w:val="auto"/>
          <w:sz w:val="24"/>
          <w:szCs w:val="24"/>
        </w:rPr>
      </w:pPr>
      <w:r w:rsidRPr="00B62753">
        <w:rPr>
          <w:rFonts w:ascii="Times New Roman" w:hAnsi="Times New Roman" w:cs="Times New Roman"/>
          <w:i w:val="0"/>
          <w:iCs/>
          <w:color w:val="auto"/>
          <w:sz w:val="24"/>
          <w:szCs w:val="24"/>
        </w:rPr>
        <w:t>O objetivo do sistema AprovAI é fornecer recursos inteligentes para apoiar o processo de ensino e aprendizagem, permitindo:</w:t>
      </w:r>
    </w:p>
    <w:p w14:paraId="38995AC0" w14:textId="77777777" w:rsidR="00B62753" w:rsidRPr="00B62753" w:rsidRDefault="00B62753" w:rsidP="00B62753">
      <w:pPr>
        <w:pStyle w:val="Instruo"/>
        <w:numPr>
          <w:ilvl w:val="0"/>
          <w:numId w:val="11"/>
        </w:numPr>
        <w:rPr>
          <w:rFonts w:ascii="Times New Roman" w:hAnsi="Times New Roman" w:cs="Times New Roman"/>
          <w:i w:val="0"/>
          <w:iCs/>
          <w:color w:val="auto"/>
          <w:sz w:val="24"/>
          <w:szCs w:val="24"/>
        </w:rPr>
      </w:pPr>
      <w:r w:rsidRPr="00B62753">
        <w:rPr>
          <w:rFonts w:ascii="Times New Roman" w:hAnsi="Times New Roman" w:cs="Times New Roman"/>
          <w:i w:val="0"/>
          <w:iCs/>
          <w:color w:val="auto"/>
          <w:sz w:val="24"/>
          <w:szCs w:val="24"/>
        </w:rPr>
        <w:t>A criação automática de planos de estudo personalizados</w:t>
      </w:r>
    </w:p>
    <w:p w14:paraId="6E3B5170" w14:textId="77777777" w:rsidR="00B62753" w:rsidRPr="00B62753" w:rsidRDefault="00B62753" w:rsidP="00B62753">
      <w:pPr>
        <w:pStyle w:val="Instruo"/>
        <w:numPr>
          <w:ilvl w:val="0"/>
          <w:numId w:val="11"/>
        </w:numPr>
        <w:rPr>
          <w:rFonts w:ascii="Times New Roman" w:hAnsi="Times New Roman" w:cs="Times New Roman"/>
          <w:i w:val="0"/>
          <w:iCs/>
          <w:color w:val="auto"/>
          <w:sz w:val="24"/>
          <w:szCs w:val="24"/>
        </w:rPr>
      </w:pPr>
      <w:r w:rsidRPr="00B62753">
        <w:rPr>
          <w:rFonts w:ascii="Times New Roman" w:hAnsi="Times New Roman" w:cs="Times New Roman"/>
          <w:i w:val="0"/>
          <w:iCs/>
          <w:color w:val="auto"/>
          <w:sz w:val="24"/>
          <w:szCs w:val="24"/>
        </w:rPr>
        <w:t>A recomendação de conteúdos com base no perfil do usuário</w:t>
      </w:r>
    </w:p>
    <w:p w14:paraId="74B01FC8" w14:textId="77777777" w:rsidR="00B62753" w:rsidRPr="00B62753" w:rsidRDefault="00B62753" w:rsidP="00B62753">
      <w:pPr>
        <w:pStyle w:val="Instruo"/>
        <w:numPr>
          <w:ilvl w:val="0"/>
          <w:numId w:val="11"/>
        </w:numPr>
        <w:rPr>
          <w:rFonts w:ascii="Times New Roman" w:hAnsi="Times New Roman" w:cs="Times New Roman"/>
          <w:i w:val="0"/>
          <w:iCs/>
          <w:color w:val="auto"/>
          <w:sz w:val="24"/>
          <w:szCs w:val="24"/>
        </w:rPr>
      </w:pPr>
      <w:r w:rsidRPr="00B62753">
        <w:rPr>
          <w:rFonts w:ascii="Times New Roman" w:hAnsi="Times New Roman" w:cs="Times New Roman"/>
          <w:i w:val="0"/>
          <w:iCs/>
          <w:color w:val="auto"/>
          <w:sz w:val="24"/>
          <w:szCs w:val="24"/>
        </w:rPr>
        <w:t>O acompanhamento do desempenho do aluno</w:t>
      </w:r>
    </w:p>
    <w:p w14:paraId="23C043A7" w14:textId="77777777" w:rsidR="00B62753" w:rsidRPr="00B62753" w:rsidRDefault="00B62753" w:rsidP="00B62753">
      <w:pPr>
        <w:pStyle w:val="Instruo"/>
        <w:numPr>
          <w:ilvl w:val="0"/>
          <w:numId w:val="11"/>
        </w:numPr>
        <w:rPr>
          <w:rFonts w:ascii="Times New Roman" w:hAnsi="Times New Roman" w:cs="Times New Roman"/>
          <w:i w:val="0"/>
          <w:iCs/>
          <w:color w:val="auto"/>
          <w:sz w:val="24"/>
          <w:szCs w:val="24"/>
        </w:rPr>
      </w:pPr>
      <w:r w:rsidRPr="00B62753">
        <w:rPr>
          <w:rFonts w:ascii="Times New Roman" w:hAnsi="Times New Roman" w:cs="Times New Roman"/>
          <w:i w:val="0"/>
          <w:iCs/>
          <w:color w:val="auto"/>
          <w:sz w:val="24"/>
          <w:szCs w:val="24"/>
        </w:rPr>
        <w:t>A disponibilização de simulados e exercícios voltados para vestibulares</w:t>
      </w:r>
    </w:p>
    <w:p w14:paraId="21F02B39" w14:textId="77777777" w:rsidR="00B62753" w:rsidRPr="00B62753" w:rsidRDefault="00B62753" w:rsidP="00B62753">
      <w:pPr>
        <w:pStyle w:val="Instruo"/>
        <w:numPr>
          <w:ilvl w:val="0"/>
          <w:numId w:val="11"/>
        </w:numPr>
        <w:rPr>
          <w:rFonts w:ascii="Times New Roman" w:hAnsi="Times New Roman" w:cs="Times New Roman"/>
          <w:i w:val="0"/>
          <w:iCs/>
          <w:color w:val="auto"/>
          <w:sz w:val="24"/>
          <w:szCs w:val="24"/>
        </w:rPr>
      </w:pPr>
      <w:r w:rsidRPr="00B62753">
        <w:rPr>
          <w:rFonts w:ascii="Times New Roman" w:hAnsi="Times New Roman" w:cs="Times New Roman"/>
          <w:i w:val="0"/>
          <w:iCs/>
          <w:color w:val="auto"/>
          <w:sz w:val="24"/>
          <w:szCs w:val="24"/>
        </w:rPr>
        <w:t>O suporte a professores na organização de aulas e conteúdos</w:t>
      </w:r>
    </w:p>
    <w:p w14:paraId="15B6DD1C" w14:textId="77777777" w:rsidR="00B62753" w:rsidRPr="00B62753" w:rsidRDefault="00B62753" w:rsidP="00B62753">
      <w:pPr>
        <w:pStyle w:val="Instruo"/>
        <w:rPr>
          <w:rFonts w:ascii="Times New Roman" w:hAnsi="Times New Roman" w:cs="Times New Roman"/>
          <w:i w:val="0"/>
          <w:iCs/>
          <w:color w:val="auto"/>
          <w:sz w:val="24"/>
          <w:szCs w:val="24"/>
        </w:rPr>
      </w:pPr>
      <w:r w:rsidRPr="00B62753">
        <w:rPr>
          <w:rFonts w:ascii="Times New Roman" w:hAnsi="Times New Roman" w:cs="Times New Roman"/>
          <w:i w:val="0"/>
          <w:iCs/>
          <w:color w:val="auto"/>
          <w:sz w:val="24"/>
          <w:szCs w:val="24"/>
        </w:rPr>
        <w:t>O sistema busca tornar o estudo mais eficiente, organizado e direcionado aos objetivos do usuário.</w:t>
      </w:r>
    </w:p>
    <w:p w14:paraId="19C3D6AE" w14:textId="60BB3FB9" w:rsidR="008535C4" w:rsidRDefault="008535C4" w:rsidP="008535C4">
      <w:pPr>
        <w:pStyle w:val="Instruo"/>
        <w:rPr>
          <w:lang w:val="pt-PT"/>
        </w:rPr>
      </w:pPr>
    </w:p>
    <w:p w14:paraId="380B0FF1" w14:textId="526D72F1" w:rsidR="00152A9F" w:rsidRDefault="00152A9F" w:rsidP="00152A9F">
      <w:pPr>
        <w:pStyle w:val="Ttulo2"/>
        <w:rPr>
          <w:lang w:val="pt-PT"/>
        </w:rPr>
      </w:pPr>
      <w:bookmarkStart w:id="17" w:name="_Toc41559912"/>
      <w:r>
        <w:rPr>
          <w:lang w:val="pt-PT"/>
        </w:rPr>
        <w:t>Glossário</w:t>
      </w:r>
      <w:bookmarkEnd w:id="17"/>
    </w:p>
    <w:p w14:paraId="6233F759" w14:textId="77777777" w:rsidR="00B62753" w:rsidRDefault="00B62753" w:rsidP="00B62753">
      <w:pPr>
        <w:pStyle w:val="isselectedend"/>
      </w:pPr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AprovAI:</w:t>
      </w:r>
      <w:r>
        <w:t xml:space="preserve"> Nome do sistema proposto, voltado ao apoio ao estudo com uso de Inteligência Artificial.</w:t>
      </w:r>
    </w:p>
    <w:p w14:paraId="7EA50E29" w14:textId="77777777" w:rsidR="00B62753" w:rsidRDefault="00B62753" w:rsidP="00B62753">
      <w:pPr>
        <w:pStyle w:val="isselectedend"/>
      </w:pPr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IA (Inteligência Artificial):</w:t>
      </w:r>
      <w:r>
        <w:t xml:space="preserve"> Tecnologia que permite ao sistema analisar dados e gerar recomendações automatizadas.</w:t>
      </w:r>
    </w:p>
    <w:p w14:paraId="1D1D2C43" w14:textId="77777777" w:rsidR="00B62753" w:rsidRDefault="00B62753" w:rsidP="00B62753">
      <w:pPr>
        <w:pStyle w:val="isselectedend"/>
      </w:pPr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Plano de Estudo:</w:t>
      </w:r>
      <w:r>
        <w:t xml:space="preserve"> Organização estruturada de conteúdos e atividades a serem estudadas em determinado período.</w:t>
      </w:r>
    </w:p>
    <w:p w14:paraId="0337D970" w14:textId="77777777" w:rsidR="00B62753" w:rsidRDefault="00B62753" w:rsidP="00B62753">
      <w:pPr>
        <w:pStyle w:val="isselectedend"/>
      </w:pPr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Usuário:</w:t>
      </w:r>
      <w:r>
        <w:t xml:space="preserve"> Pessoa que utiliza o sistema, podendo ser aluno ou professor.</w:t>
      </w:r>
    </w:p>
    <w:p w14:paraId="109D6206" w14:textId="77777777" w:rsidR="00B62753" w:rsidRDefault="00B62753" w:rsidP="00B62753">
      <w:pPr>
        <w:pStyle w:val="isselectedend"/>
      </w:pPr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Simulados:</w:t>
      </w:r>
      <w:r>
        <w:t xml:space="preserve"> Testes práticos que simulam provas de vestibulares.</w:t>
      </w:r>
    </w:p>
    <w:p w14:paraId="00C64CD6" w14:textId="77777777" w:rsidR="00B62753" w:rsidRDefault="00B62753" w:rsidP="00B6275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Recomendação Personalizada:</w:t>
      </w:r>
      <w:r>
        <w:t xml:space="preserve"> Sugestão de conteúdos baseada no perfil e desempenho do usuário.</w:t>
      </w:r>
    </w:p>
    <w:p w14:paraId="55EF90BF" w14:textId="77777777" w:rsidR="00B62753" w:rsidRPr="002248CC" w:rsidRDefault="00B62753" w:rsidP="00B62753">
      <w:pPr>
        <w:rPr>
          <w:u w:val="single"/>
          <w:lang w:val="pt-PT" w:eastAsia="en-US"/>
        </w:rPr>
      </w:pPr>
    </w:p>
    <w:p w14:paraId="18EA5730" w14:textId="54D7A4C0" w:rsidR="00152A9F" w:rsidRDefault="00152A9F" w:rsidP="00152A9F">
      <w:pPr>
        <w:pStyle w:val="Ttulo2"/>
        <w:rPr>
          <w:lang w:val="pt-PT"/>
        </w:rPr>
      </w:pPr>
      <w:bookmarkStart w:id="18" w:name="_Toc41559913"/>
      <w:r>
        <w:rPr>
          <w:lang w:val="pt-PT"/>
        </w:rPr>
        <w:t>Referências</w:t>
      </w:r>
      <w:bookmarkEnd w:id="18"/>
      <w:r w:rsidR="00B62753">
        <w:rPr>
          <w:lang w:val="pt-PT"/>
        </w:rPr>
        <w:t xml:space="preserve"> </w:t>
      </w:r>
    </w:p>
    <w:p w14:paraId="774FAEB8" w14:textId="5D1E249D" w:rsidR="00B62753" w:rsidRDefault="00B62753" w:rsidP="00B62753">
      <w:pPr>
        <w:rPr>
          <w:lang w:val="pt-PT" w:eastAsia="en-US"/>
        </w:rPr>
      </w:pPr>
      <w:r>
        <w:rPr>
          <w:lang w:val="pt-PT" w:eastAsia="en-US"/>
        </w:rPr>
        <w:t>Sites usados para pesquisa:</w:t>
      </w:r>
      <w:r w:rsidRPr="00B62753">
        <w:t xml:space="preserve"> </w:t>
      </w:r>
      <w:hyperlink r:id="rId11" w:history="1">
        <w:r w:rsidRPr="00285964">
          <w:rPr>
            <w:rStyle w:val="Hyperlink"/>
            <w:lang w:val="pt-PT" w:eastAsia="en-US"/>
          </w:rPr>
          <w:t>https://aprendamais.mec.gov.br/</w:t>
        </w:r>
      </w:hyperlink>
      <w:r>
        <w:rPr>
          <w:lang w:val="pt-PT" w:eastAsia="en-US"/>
        </w:rPr>
        <w:t xml:space="preserve"> | </w:t>
      </w:r>
      <w:hyperlink r:id="rId12" w:history="1">
        <w:r w:rsidRPr="00285964">
          <w:rPr>
            <w:rStyle w:val="Hyperlink"/>
            <w:lang w:val="pt-PT" w:eastAsia="en-US"/>
          </w:rPr>
          <w:t>https://kultivi.com/</w:t>
        </w:r>
      </w:hyperlink>
      <w:r>
        <w:rPr>
          <w:lang w:val="pt-PT" w:eastAsia="en-US"/>
        </w:rPr>
        <w:t xml:space="preserve"> | </w:t>
      </w:r>
      <w:hyperlink r:id="rId13" w:history="1">
        <w:r w:rsidRPr="00285964">
          <w:rPr>
            <w:rStyle w:val="Hyperlink"/>
            <w:lang w:val="pt-PT" w:eastAsia="en-US"/>
          </w:rPr>
          <w:t>https://cursoenemgratuito.com.br/</w:t>
        </w:r>
      </w:hyperlink>
      <w:r>
        <w:rPr>
          <w:lang w:val="pt-PT" w:eastAsia="en-US"/>
        </w:rPr>
        <w:t xml:space="preserve"> </w:t>
      </w:r>
    </w:p>
    <w:p w14:paraId="30519CF7" w14:textId="77777777" w:rsidR="00B62753" w:rsidRPr="00B62753" w:rsidRDefault="00B62753" w:rsidP="00B62753">
      <w:pPr>
        <w:rPr>
          <w:lang w:val="pt-PT" w:eastAsia="en-US"/>
        </w:rPr>
      </w:pPr>
    </w:p>
    <w:p w14:paraId="711F9484" w14:textId="77777777" w:rsidR="0091283D" w:rsidRDefault="0091283D" w:rsidP="0091283D">
      <w:pPr>
        <w:rPr>
          <w:lang w:val="pt-PT"/>
        </w:rPr>
      </w:pPr>
    </w:p>
    <w:p w14:paraId="6391821D" w14:textId="77777777" w:rsidR="0091283D" w:rsidRPr="0091283D" w:rsidRDefault="0091283D" w:rsidP="0091283D">
      <w:pPr>
        <w:rPr>
          <w:lang w:val="pt-PT"/>
        </w:rPr>
      </w:pPr>
    </w:p>
    <w:p w14:paraId="60397D9B" w14:textId="77777777" w:rsidR="00152A9F" w:rsidRPr="00264EFB" w:rsidRDefault="00152A9F" w:rsidP="00152A9F">
      <w:pPr>
        <w:tabs>
          <w:tab w:val="left" w:pos="3700"/>
        </w:tabs>
        <w:sectPr w:rsidR="00152A9F" w:rsidRPr="00264EFB">
          <w:headerReference w:type="first" r:id="rId14"/>
          <w:footerReference w:type="first" r:id="rId15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</w:p>
    <w:p w14:paraId="16D0A71B" w14:textId="084197B2" w:rsidR="00CA1C0D" w:rsidRDefault="00E14F8E" w:rsidP="008D74AB">
      <w:pPr>
        <w:pStyle w:val="Ttulo1"/>
      </w:pPr>
      <w:bookmarkStart w:id="19" w:name="_Toc41559914"/>
      <w:r>
        <w:lastRenderedPageBreak/>
        <w:t>Problema</w:t>
      </w:r>
      <w:bookmarkEnd w:id="19"/>
    </w:p>
    <w:p w14:paraId="608C71E8" w14:textId="1CE4BFC0" w:rsidR="008D74AB" w:rsidRPr="008D74AB" w:rsidRDefault="008D74AB" w:rsidP="008D74AB">
      <w:pPr>
        <w:rPr>
          <w:lang w:eastAsia="en-US"/>
        </w:rPr>
      </w:pPr>
      <w:r w:rsidRPr="008D74AB">
        <w:rPr>
          <w:lang w:eastAsia="en-US"/>
        </w:rPr>
        <w:t>O sistema AprovAI surge a partir da necessidade de melhorar o processo de estudo de alunos do ensino médio e o apoio ao planejamento de aulas por professores, utilizando recursos tecnológicos e Inteligência Artificial.</w:t>
      </w:r>
    </w:p>
    <w:p w14:paraId="5DA7681C" w14:textId="77777777" w:rsidR="00184C3A" w:rsidRDefault="00184C3A" w:rsidP="00184C3A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1"/>
        <w:gridCol w:w="2103"/>
        <w:gridCol w:w="3830"/>
        <w:gridCol w:w="5594"/>
      </w:tblGrid>
      <w:tr w:rsidR="00480DDC" w:rsidRPr="0091283D" w14:paraId="166F624E" w14:textId="77777777" w:rsidTr="0091283D">
        <w:tc>
          <w:tcPr>
            <w:tcW w:w="3652" w:type="dxa"/>
            <w:shd w:val="pct5" w:color="auto" w:fill="auto"/>
          </w:tcPr>
          <w:p w14:paraId="7A51E7F0" w14:textId="77777777" w:rsidR="00184C3A" w:rsidRPr="0091283D" w:rsidRDefault="00184C3A" w:rsidP="00184C3A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Problema</w:t>
            </w:r>
          </w:p>
        </w:tc>
        <w:tc>
          <w:tcPr>
            <w:tcW w:w="2123" w:type="dxa"/>
            <w:shd w:val="pct5" w:color="auto" w:fill="auto"/>
          </w:tcPr>
          <w:p w14:paraId="333BE65D" w14:textId="77777777" w:rsidR="00184C3A" w:rsidRPr="0091283D" w:rsidRDefault="00184C3A" w:rsidP="00184C3A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Afetados</w:t>
            </w:r>
          </w:p>
        </w:tc>
        <w:tc>
          <w:tcPr>
            <w:tcW w:w="3896" w:type="dxa"/>
            <w:shd w:val="pct5" w:color="auto" w:fill="auto"/>
          </w:tcPr>
          <w:p w14:paraId="1C014126" w14:textId="77777777" w:rsidR="00184C3A" w:rsidRPr="0091283D" w:rsidRDefault="00184C3A" w:rsidP="00184C3A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Impacto</w:t>
            </w:r>
          </w:p>
        </w:tc>
        <w:tc>
          <w:tcPr>
            <w:tcW w:w="5683" w:type="dxa"/>
            <w:shd w:val="pct5" w:color="auto" w:fill="auto"/>
          </w:tcPr>
          <w:p w14:paraId="772D0D97" w14:textId="77777777" w:rsidR="00184C3A" w:rsidRPr="0091283D" w:rsidRDefault="00152A9F" w:rsidP="00184C3A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Necessidades</w:t>
            </w:r>
            <w:r w:rsidR="0095017F" w:rsidRPr="0091283D">
              <w:rPr>
                <w:b/>
                <w:bCs/>
                <w:lang w:val="pt-PT"/>
              </w:rPr>
              <w:t xml:space="preserve"> (Escopo)</w:t>
            </w:r>
          </w:p>
        </w:tc>
      </w:tr>
      <w:tr w:rsidR="00480DDC" w14:paraId="4A9564E4" w14:textId="77777777" w:rsidTr="0091283D">
        <w:tc>
          <w:tcPr>
            <w:tcW w:w="3652" w:type="dxa"/>
          </w:tcPr>
          <w:p w14:paraId="4C41B8BC" w14:textId="3614A792" w:rsidR="00184C3A" w:rsidRPr="008D74AB" w:rsidRDefault="008D74AB" w:rsidP="00480DDC">
            <w:pPr>
              <w:pStyle w:val="Instruo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D74AB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Dificuldade na organização dos estudos e excesso de conteúdo genérico, sem direcionamento adequado para vestibulares.</w:t>
            </w:r>
          </w:p>
        </w:tc>
        <w:tc>
          <w:tcPr>
            <w:tcW w:w="2123" w:type="dxa"/>
          </w:tcPr>
          <w:p w14:paraId="709F8323" w14:textId="10938843" w:rsidR="00184C3A" w:rsidRDefault="008D74AB" w:rsidP="008D74AB">
            <w:pPr>
              <w:pStyle w:val="Instruo"/>
            </w:pPr>
            <w:r w:rsidRPr="008D74AB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1. Alunos do ensino médio; 2. Professores; 3. Instituições de ensino.</w:t>
            </w:r>
          </w:p>
        </w:tc>
        <w:tc>
          <w:tcPr>
            <w:tcW w:w="3896" w:type="dxa"/>
          </w:tcPr>
          <w:p w14:paraId="26A2D744" w14:textId="41C3E322" w:rsidR="00184C3A" w:rsidRPr="008D74AB" w:rsidRDefault="008D74AB" w:rsidP="008D74AB">
            <w:pPr>
              <w:pStyle w:val="Instruo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D74AB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 xml:space="preserve">1. Falta de foco e organização nos estudos; 2. Baixo desempenho acadêmico; 3. Dificuldade na preparação para vestibulares; 4. Perda de tempo </w:t>
            </w:r>
            <w:r w:rsidR="00724115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 xml:space="preserve">com conteúdo </w:t>
            </w:r>
            <w:r w:rsidR="00724115" w:rsidRPr="008D74AB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irrelevante</w:t>
            </w:r>
            <w:r w:rsidRPr="008D74AB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; 5. Dificuldade dos professores em personalizar o ensino.</w:t>
            </w:r>
          </w:p>
        </w:tc>
        <w:tc>
          <w:tcPr>
            <w:tcW w:w="5683" w:type="dxa"/>
          </w:tcPr>
          <w:p w14:paraId="72BFF2E7" w14:textId="7A2ADA8A" w:rsidR="00724115" w:rsidRPr="00724115" w:rsidRDefault="00724115" w:rsidP="00724115">
            <w:pPr>
              <w:pStyle w:val="Instruo"/>
              <w:numPr>
                <w:ilvl w:val="0"/>
                <w:numId w:val="15"/>
              </w:numPr>
              <w:rPr>
                <w:rFonts w:ascii="Times New Roman" w:hAnsi="Times New Roman" w:cs="Times New Roman"/>
                <w:bCs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724115">
              <w:rPr>
                <w:rFonts w:ascii="Times New Roman" w:hAnsi="Times New Roman" w:cs="Times New Roman"/>
                <w:bCs/>
                <w:i w:val="0"/>
                <w:iCs/>
                <w:color w:val="auto"/>
                <w:sz w:val="24"/>
                <w:szCs w:val="24"/>
                <w:lang w:val="pt-PT"/>
              </w:rPr>
              <w:t>O sistema deve permitir que professores cadastrem, editem e excluam conteúdos</w:t>
            </w:r>
            <w:r w:rsidRPr="00724115">
              <w:rPr>
                <w:rFonts w:ascii="Times New Roman" w:hAnsi="Times New Roman" w:cs="Times New Roman"/>
                <w:bCs/>
                <w:i w:val="0"/>
                <w:iCs/>
                <w:color w:val="auto"/>
                <w:sz w:val="24"/>
                <w:szCs w:val="24"/>
                <w:lang w:val="pt-PT"/>
              </w:rPr>
              <w:t xml:space="preserve"> educacionais</w:t>
            </w:r>
          </w:p>
          <w:p w14:paraId="69369EBF" w14:textId="591DA600" w:rsidR="00724115" w:rsidRPr="00724115" w:rsidRDefault="00724115" w:rsidP="00724115">
            <w:pPr>
              <w:pStyle w:val="Instruo"/>
              <w:numPr>
                <w:ilvl w:val="0"/>
                <w:numId w:val="15"/>
              </w:numPr>
              <w:rPr>
                <w:rFonts w:ascii="Times New Roman" w:hAnsi="Times New Roman" w:cs="Times New Roman"/>
                <w:bCs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724115">
              <w:rPr>
                <w:rFonts w:ascii="Times New Roman" w:hAnsi="Times New Roman" w:cs="Times New Roman"/>
                <w:bCs/>
                <w:i w:val="0"/>
                <w:iCs/>
                <w:color w:val="auto"/>
                <w:sz w:val="24"/>
                <w:szCs w:val="24"/>
                <w:lang w:val="pt-PT"/>
              </w:rPr>
              <w:t>O sistema deve permitir que professores criem e gere</w:t>
            </w:r>
            <w:r w:rsidRPr="00724115">
              <w:rPr>
                <w:rFonts w:ascii="Times New Roman" w:hAnsi="Times New Roman" w:cs="Times New Roman"/>
                <w:bCs/>
                <w:i w:val="0"/>
                <w:iCs/>
                <w:color w:val="auto"/>
                <w:sz w:val="24"/>
                <w:szCs w:val="24"/>
                <w:lang w:val="pt-PT"/>
              </w:rPr>
              <w:t>nciem atividades para os alunos</w:t>
            </w:r>
          </w:p>
          <w:p w14:paraId="77222680" w14:textId="76D6F87B" w:rsidR="00724115" w:rsidRPr="00724115" w:rsidRDefault="00724115" w:rsidP="00724115">
            <w:pPr>
              <w:pStyle w:val="Instruo"/>
              <w:numPr>
                <w:ilvl w:val="0"/>
                <w:numId w:val="15"/>
              </w:numPr>
              <w:rPr>
                <w:rFonts w:ascii="Times New Roman" w:hAnsi="Times New Roman" w:cs="Times New Roman"/>
                <w:bCs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724115">
              <w:rPr>
                <w:rFonts w:ascii="Times New Roman" w:hAnsi="Times New Roman" w:cs="Times New Roman"/>
                <w:bCs/>
                <w:i w:val="0"/>
                <w:iCs/>
                <w:color w:val="auto"/>
                <w:sz w:val="24"/>
                <w:szCs w:val="24"/>
                <w:lang w:val="pt-PT"/>
              </w:rPr>
              <w:t>O sistema deve permitir que professores d</w:t>
            </w:r>
            <w:r w:rsidRPr="00724115">
              <w:rPr>
                <w:rFonts w:ascii="Times New Roman" w:hAnsi="Times New Roman" w:cs="Times New Roman"/>
                <w:bCs/>
                <w:i w:val="0"/>
                <w:iCs/>
                <w:color w:val="auto"/>
                <w:sz w:val="24"/>
                <w:szCs w:val="24"/>
                <w:lang w:val="pt-PT"/>
              </w:rPr>
              <w:t>isponibilizem métodos de estudo</w:t>
            </w:r>
          </w:p>
          <w:p w14:paraId="11C6EF35" w14:textId="77777777" w:rsidR="00184C3A" w:rsidRDefault="00724115" w:rsidP="00724115">
            <w:pPr>
              <w:pStyle w:val="Instruo"/>
              <w:numPr>
                <w:ilvl w:val="0"/>
                <w:numId w:val="15"/>
              </w:numPr>
              <w:rPr>
                <w:rFonts w:ascii="Times New Roman" w:hAnsi="Times New Roman" w:cs="Times New Roman"/>
                <w:bCs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724115">
              <w:rPr>
                <w:rFonts w:ascii="Times New Roman" w:hAnsi="Times New Roman" w:cs="Times New Roman"/>
                <w:bCs/>
                <w:i w:val="0"/>
                <w:iCs/>
                <w:color w:val="auto"/>
                <w:sz w:val="24"/>
                <w:szCs w:val="24"/>
                <w:lang w:val="pt-PT"/>
              </w:rPr>
              <w:t>O sistema deve permitir que professores acompanhem o desempenho dos alunos</w:t>
            </w:r>
          </w:p>
          <w:p w14:paraId="03A8DCA5" w14:textId="77777777" w:rsidR="00724115" w:rsidRDefault="00724115" w:rsidP="00724115">
            <w:pPr>
              <w:rPr>
                <w:lang w:val="pt-PT"/>
              </w:rPr>
            </w:pPr>
          </w:p>
          <w:p w14:paraId="19BA9FF4" w14:textId="77777777" w:rsidR="00724115" w:rsidRPr="00724115" w:rsidRDefault="00724115" w:rsidP="00724115">
            <w:pPr>
              <w:pStyle w:val="PargrafodaList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2411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O sistema deve permitir que o aluno visualize conteúdos educacionais disponíveis</w:t>
            </w:r>
          </w:p>
          <w:p w14:paraId="27971488" w14:textId="77777777" w:rsidR="00724115" w:rsidRPr="00724115" w:rsidRDefault="00724115" w:rsidP="00724115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14:paraId="69FB7B6C" w14:textId="77777777" w:rsidR="00724115" w:rsidRPr="00724115" w:rsidRDefault="00724115" w:rsidP="00724115">
            <w:pPr>
              <w:pStyle w:val="PargrafodaList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2411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O sistema deve permitir que o aluno organize sua agenda de estudos</w:t>
            </w:r>
          </w:p>
          <w:p w14:paraId="6FBACC27" w14:textId="77777777" w:rsidR="00724115" w:rsidRPr="00724115" w:rsidRDefault="00724115" w:rsidP="00724115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14:paraId="6C36DFEA" w14:textId="77777777" w:rsidR="00724115" w:rsidRPr="00724115" w:rsidRDefault="00724115" w:rsidP="00724115">
            <w:pPr>
              <w:pStyle w:val="PargrafodaList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2411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O sistema deve permitir que o aluno acompanhe seu progresso acadêmico</w:t>
            </w:r>
          </w:p>
          <w:p w14:paraId="1038F5A5" w14:textId="77777777" w:rsidR="00724115" w:rsidRPr="00724115" w:rsidRDefault="00724115" w:rsidP="00724115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14:paraId="74346220" w14:textId="77777777" w:rsidR="00724115" w:rsidRPr="00724115" w:rsidRDefault="00724115" w:rsidP="00724115">
            <w:pPr>
              <w:pStyle w:val="PargrafodaList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2411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O sistema deve permitir que o aluno informe seu tempo disponível para estudo</w:t>
            </w:r>
          </w:p>
          <w:p w14:paraId="18A565C1" w14:textId="77777777" w:rsidR="00724115" w:rsidRPr="00724115" w:rsidRDefault="00724115" w:rsidP="00724115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14:paraId="1C3D67F8" w14:textId="77777777" w:rsidR="00724115" w:rsidRPr="00724115" w:rsidRDefault="00724115" w:rsidP="00724115">
            <w:pPr>
              <w:pStyle w:val="PargrafodaList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72411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O sistema deve permitir que o aluno defina metas de estudo</w:t>
            </w:r>
          </w:p>
          <w:p w14:paraId="7ACA5A2D" w14:textId="77777777" w:rsidR="00724115" w:rsidRPr="00724115" w:rsidRDefault="00724115" w:rsidP="00724115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14:paraId="4F4CA652" w14:textId="3FF25C52" w:rsidR="00724115" w:rsidRPr="00724115" w:rsidRDefault="00724115" w:rsidP="00724115">
            <w:pPr>
              <w:pStyle w:val="PargrafodaLista"/>
              <w:numPr>
                <w:ilvl w:val="0"/>
                <w:numId w:val="15"/>
              </w:numPr>
              <w:rPr>
                <w:lang w:val="pt-PT"/>
              </w:rPr>
            </w:pPr>
            <w:r w:rsidRPr="0072411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lastRenderedPageBreak/>
              <w:t>O sistema deve permitir que o aluno receba um plano de estudos personalizado com base em suas</w:t>
            </w:r>
          </w:p>
        </w:tc>
      </w:tr>
      <w:tr w:rsidR="0095017F" w14:paraId="09102549" w14:textId="77777777" w:rsidTr="0091283D">
        <w:tc>
          <w:tcPr>
            <w:tcW w:w="3652" w:type="dxa"/>
          </w:tcPr>
          <w:p w14:paraId="604C5525" w14:textId="77777777" w:rsidR="0095017F" w:rsidRDefault="0095017F" w:rsidP="00480DDC">
            <w:pPr>
              <w:pStyle w:val="Instruo"/>
            </w:pPr>
          </w:p>
          <w:p w14:paraId="6B6B4FDE" w14:textId="77777777" w:rsidR="0095017F" w:rsidRDefault="0095017F" w:rsidP="0095017F"/>
          <w:p w14:paraId="0EE3F947" w14:textId="77777777" w:rsidR="0095017F" w:rsidRPr="0095017F" w:rsidRDefault="0095017F" w:rsidP="0095017F"/>
        </w:tc>
        <w:tc>
          <w:tcPr>
            <w:tcW w:w="2123" w:type="dxa"/>
          </w:tcPr>
          <w:p w14:paraId="5ADED58F" w14:textId="77777777" w:rsidR="0095017F" w:rsidRDefault="0095017F" w:rsidP="0006541F">
            <w:pPr>
              <w:pStyle w:val="Instruo"/>
            </w:pPr>
          </w:p>
        </w:tc>
        <w:tc>
          <w:tcPr>
            <w:tcW w:w="3896" w:type="dxa"/>
          </w:tcPr>
          <w:p w14:paraId="31B3B4B4" w14:textId="77777777" w:rsidR="0095017F" w:rsidRDefault="0095017F" w:rsidP="0006541F">
            <w:pPr>
              <w:pStyle w:val="Instruo"/>
            </w:pPr>
          </w:p>
        </w:tc>
        <w:tc>
          <w:tcPr>
            <w:tcW w:w="5683" w:type="dxa"/>
          </w:tcPr>
          <w:p w14:paraId="56282A7E" w14:textId="77777777" w:rsidR="0095017F" w:rsidRDefault="0095017F" w:rsidP="00480DDC">
            <w:pPr>
              <w:pStyle w:val="Instruo"/>
              <w:rPr>
                <w:lang w:val="pt-PT"/>
              </w:rPr>
            </w:pPr>
          </w:p>
          <w:p w14:paraId="5DF2FA17" w14:textId="77777777" w:rsidR="00D77A69" w:rsidRDefault="00D77A69" w:rsidP="00D77A69">
            <w:pPr>
              <w:rPr>
                <w:lang w:val="pt-PT"/>
              </w:rPr>
            </w:pPr>
          </w:p>
          <w:p w14:paraId="4D7127C9" w14:textId="77777777" w:rsidR="00D77A69" w:rsidRPr="00D77A69" w:rsidRDefault="00D77A69" w:rsidP="00D77A69">
            <w:pPr>
              <w:rPr>
                <w:lang w:val="pt-PT"/>
              </w:rPr>
            </w:pPr>
          </w:p>
        </w:tc>
      </w:tr>
    </w:tbl>
    <w:p w14:paraId="4B731E23" w14:textId="77777777" w:rsidR="00D77A69" w:rsidRDefault="00D77A69" w:rsidP="00D77A69">
      <w:pPr>
        <w:rPr>
          <w:lang w:val="pt-PT"/>
        </w:rPr>
      </w:pPr>
    </w:p>
    <w:p w14:paraId="1A57FC89" w14:textId="77777777" w:rsidR="00DA2E88" w:rsidRDefault="00DA2E88" w:rsidP="00D77A69">
      <w:pPr>
        <w:rPr>
          <w:lang w:val="pt-PT"/>
        </w:rPr>
      </w:pPr>
    </w:p>
    <w:p w14:paraId="3C7FC2C0" w14:textId="77777777" w:rsidR="00DA2E88" w:rsidRPr="0091283D" w:rsidRDefault="00DA2E88" w:rsidP="00DA2E88">
      <w:pPr>
        <w:rPr>
          <w:lang w:val="pt-PT"/>
        </w:rPr>
      </w:pPr>
    </w:p>
    <w:p w14:paraId="0C5F1552" w14:textId="77777777" w:rsidR="00DA2E88" w:rsidRPr="00264EFB" w:rsidRDefault="00DA2E88" w:rsidP="00DA2E88">
      <w:pPr>
        <w:tabs>
          <w:tab w:val="left" w:pos="3700"/>
        </w:tabs>
        <w:sectPr w:rsidR="00DA2E88" w:rsidRPr="00264EFB" w:rsidSect="00DA2E88">
          <w:headerReference w:type="first" r:id="rId16"/>
          <w:footerReference w:type="first" r:id="rId17"/>
          <w:pgSz w:w="16840" w:h="11907" w:orient="landscape" w:code="9"/>
          <w:pgMar w:top="851" w:right="851" w:bottom="1418" w:left="851" w:header="851" w:footer="851" w:gutter="0"/>
          <w:cols w:space="708"/>
          <w:docGrid w:linePitch="360"/>
        </w:sectPr>
      </w:pPr>
    </w:p>
    <w:p w14:paraId="36C1AEE6" w14:textId="77777777" w:rsidR="00DA2E88" w:rsidRDefault="00DA2E88" w:rsidP="00D77A69">
      <w:pPr>
        <w:rPr>
          <w:lang w:val="pt-PT"/>
        </w:rPr>
      </w:pPr>
    </w:p>
    <w:p w14:paraId="3F5F8BAA" w14:textId="77777777" w:rsidR="0037618A" w:rsidRPr="0037618A" w:rsidRDefault="0037618A" w:rsidP="0037618A">
      <w:pPr>
        <w:pStyle w:val="Ttulo1"/>
        <w:rPr>
          <w:lang w:val="pt-PT"/>
        </w:rPr>
      </w:pPr>
      <w:bookmarkStart w:id="20" w:name="_Toc41559915"/>
      <w:r>
        <w:rPr>
          <w:lang w:val="pt-PT"/>
        </w:rPr>
        <w:t>Usuários</w:t>
      </w:r>
      <w:bookmarkEnd w:id="2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80"/>
        <w:gridCol w:w="2252"/>
        <w:gridCol w:w="6096"/>
      </w:tblGrid>
      <w:tr w:rsidR="00CD5932" w:rsidRPr="0091283D" w14:paraId="5DBB6F30" w14:textId="77777777" w:rsidTr="00DA2E88">
        <w:tc>
          <w:tcPr>
            <w:tcW w:w="0" w:type="auto"/>
            <w:shd w:val="pct5" w:color="auto" w:fill="auto"/>
          </w:tcPr>
          <w:p w14:paraId="4F7DD7FE" w14:textId="77777777" w:rsidR="0091283D" w:rsidRDefault="0091283D" w:rsidP="00523697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Nome</w:t>
            </w:r>
          </w:p>
        </w:tc>
        <w:tc>
          <w:tcPr>
            <w:tcW w:w="0" w:type="auto"/>
            <w:shd w:val="pct5" w:color="auto" w:fill="auto"/>
          </w:tcPr>
          <w:p w14:paraId="29D3FFF2" w14:textId="77777777" w:rsidR="0091283D" w:rsidRDefault="0091283D" w:rsidP="00523697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Responsável/Cargo</w:t>
            </w:r>
          </w:p>
        </w:tc>
        <w:tc>
          <w:tcPr>
            <w:tcW w:w="0" w:type="auto"/>
            <w:shd w:val="pct5" w:color="auto" w:fill="auto"/>
          </w:tcPr>
          <w:p w14:paraId="450EA421" w14:textId="77777777" w:rsidR="0091283D" w:rsidRDefault="0091283D" w:rsidP="00523697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Responsabilidades</w:t>
            </w:r>
          </w:p>
        </w:tc>
      </w:tr>
      <w:tr w:rsidR="00CD5932" w14:paraId="20455CE9" w14:textId="77777777" w:rsidTr="00DA2E88">
        <w:tc>
          <w:tcPr>
            <w:tcW w:w="0" w:type="auto"/>
          </w:tcPr>
          <w:p w14:paraId="1D2E0D2A" w14:textId="2CD2ACDE" w:rsidR="0091283D" w:rsidRPr="00CD5932" w:rsidRDefault="00CD5932" w:rsidP="0091283D">
            <w:pPr>
              <w:pStyle w:val="Instruo"/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CD5932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Maria de Fátima</w:t>
            </w:r>
          </w:p>
        </w:tc>
        <w:tc>
          <w:tcPr>
            <w:tcW w:w="0" w:type="auto"/>
          </w:tcPr>
          <w:p w14:paraId="0ABBC3E0" w14:textId="6B781580" w:rsidR="00CD5932" w:rsidRPr="00CD5932" w:rsidRDefault="00CD5932" w:rsidP="00CD5932">
            <w:pPr>
              <w:pStyle w:val="Instruo"/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CD5932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Professora do Ensino Médio</w:t>
            </w:r>
          </w:p>
          <w:p w14:paraId="09A17320" w14:textId="612B34AD" w:rsidR="0091283D" w:rsidRPr="00CD5932" w:rsidRDefault="0091283D" w:rsidP="0091283D">
            <w:pPr>
              <w:pStyle w:val="Instruo"/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  <w:lang w:val="pt-PT"/>
              </w:rPr>
            </w:pPr>
          </w:p>
        </w:tc>
        <w:tc>
          <w:tcPr>
            <w:tcW w:w="0" w:type="auto"/>
          </w:tcPr>
          <w:p w14:paraId="22F4B15F" w14:textId="39D44E5A" w:rsidR="0091283D" w:rsidRPr="00CD5932" w:rsidRDefault="00CD5932" w:rsidP="0091283D">
            <w:pPr>
              <w:pStyle w:val="Instruo"/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CD5932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Planejar aulas, organizar conteúdos e acompanhar o desempenho dos alunos utilizando o sistema.</w:t>
            </w:r>
          </w:p>
        </w:tc>
      </w:tr>
      <w:tr w:rsidR="00CD5932" w14:paraId="322B4771" w14:textId="77777777" w:rsidTr="00DA2E88">
        <w:tc>
          <w:tcPr>
            <w:tcW w:w="0" w:type="auto"/>
          </w:tcPr>
          <w:p w14:paraId="200A107E" w14:textId="3FDCE02B" w:rsidR="0091283D" w:rsidRPr="00CD5932" w:rsidRDefault="00CD5932" w:rsidP="00523697">
            <w:pPr>
              <w:pStyle w:val="Instruo"/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CD5932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João Pedro Silva</w:t>
            </w:r>
          </w:p>
        </w:tc>
        <w:tc>
          <w:tcPr>
            <w:tcW w:w="0" w:type="auto"/>
          </w:tcPr>
          <w:p w14:paraId="3D276DF1" w14:textId="3399DF1D" w:rsidR="0091283D" w:rsidRPr="00CD5932" w:rsidRDefault="00CD5932" w:rsidP="00523697">
            <w:pPr>
              <w:pStyle w:val="Instruo"/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CD5932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Aluno do Ensino Médio</w:t>
            </w:r>
          </w:p>
        </w:tc>
        <w:tc>
          <w:tcPr>
            <w:tcW w:w="0" w:type="auto"/>
          </w:tcPr>
          <w:p w14:paraId="2CB18AEC" w14:textId="33D20C99" w:rsidR="0091283D" w:rsidRPr="00CD5932" w:rsidRDefault="00CD5932" w:rsidP="0091283D">
            <w:pPr>
              <w:pStyle w:val="Instruo"/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CD5932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Utilizar o sistema para organizar seus estudos, receber planos personalizados e melhorar seu desempenho em vestibulares.</w:t>
            </w:r>
          </w:p>
        </w:tc>
      </w:tr>
      <w:tr w:rsidR="00CD5932" w14:paraId="0696FD6B" w14:textId="77777777" w:rsidTr="00DA2E88">
        <w:tc>
          <w:tcPr>
            <w:tcW w:w="0" w:type="auto"/>
          </w:tcPr>
          <w:p w14:paraId="41608D5F" w14:textId="7FF68819" w:rsidR="0091283D" w:rsidRPr="00CD5932" w:rsidRDefault="00CD5932" w:rsidP="00523697">
            <w:pPr>
              <w:pStyle w:val="Instruo"/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CD5932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Ana Carolina Souza</w:t>
            </w:r>
          </w:p>
        </w:tc>
        <w:tc>
          <w:tcPr>
            <w:tcW w:w="0" w:type="auto"/>
          </w:tcPr>
          <w:p w14:paraId="301C4EC1" w14:textId="3A071D08" w:rsidR="0091283D" w:rsidRPr="00CD5932" w:rsidRDefault="00CD5932" w:rsidP="00523697">
            <w:pPr>
              <w:pStyle w:val="Instruo"/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CD5932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Coordenadora Pedagógica</w:t>
            </w:r>
          </w:p>
        </w:tc>
        <w:tc>
          <w:tcPr>
            <w:tcW w:w="0" w:type="auto"/>
          </w:tcPr>
          <w:p w14:paraId="49060267" w14:textId="695DA9A3" w:rsidR="0091283D" w:rsidRPr="00CD5932" w:rsidRDefault="00CD5932" w:rsidP="00CD5932">
            <w:pPr>
              <w:pStyle w:val="Instruo"/>
              <w:tabs>
                <w:tab w:val="left" w:pos="2250"/>
              </w:tabs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  <w:lang w:val="pt-PT"/>
              </w:rPr>
            </w:pPr>
            <w:r w:rsidRPr="00CD5932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  <w:lang w:val="pt-PT"/>
              </w:rPr>
              <w:tab/>
            </w:r>
            <w:r w:rsidRPr="00CD5932">
              <w:rPr>
                <w:rFonts w:ascii="Times New Roman" w:hAnsi="Times New Roman" w:cs="Times New Roman"/>
                <w:i w:val="0"/>
                <w:iCs/>
                <w:color w:val="auto"/>
                <w:sz w:val="24"/>
                <w:szCs w:val="24"/>
              </w:rPr>
              <w:t>Acompanhar o uso do sistema, analisar resultados dos alunos e apoiar melhorias no processo de ensino.</w:t>
            </w:r>
          </w:p>
        </w:tc>
      </w:tr>
    </w:tbl>
    <w:p w14:paraId="698496BC" w14:textId="77777777" w:rsidR="0037618A" w:rsidRDefault="0037618A" w:rsidP="0037618A">
      <w:pPr>
        <w:rPr>
          <w:lang w:val="pt-PT"/>
        </w:rPr>
      </w:pPr>
    </w:p>
    <w:p w14:paraId="1E97923A" w14:textId="77777777" w:rsidR="00CA1C0D" w:rsidRDefault="00E14F8E">
      <w:pPr>
        <w:pStyle w:val="Ttulo1"/>
        <w:rPr>
          <w:lang w:val="pt-PT"/>
        </w:rPr>
      </w:pPr>
      <w:bookmarkStart w:id="21" w:name="_Toc41559916"/>
      <w:r>
        <w:rPr>
          <w:lang w:val="pt-PT"/>
        </w:rPr>
        <w:t>Restrições Impostas</w:t>
      </w:r>
      <w:bookmarkEnd w:id="21"/>
    </w:p>
    <w:p w14:paraId="39B702FB" w14:textId="77777777" w:rsidR="00CD5932" w:rsidRPr="00AB6A86" w:rsidRDefault="00CD5932" w:rsidP="00CD5932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O sistema AprovAI deverá atender às seguintes restrições técnicas, operacionais e de desenvolvimento:</w:t>
      </w:r>
    </w:p>
    <w:p w14:paraId="3CFA2808" w14:textId="77777777" w:rsidR="00CD5932" w:rsidRPr="00AB6A86" w:rsidRDefault="00CD5932" w:rsidP="00CD593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ser uma aplicação web, podendo ser acessada por navegadores de internet;</w:t>
      </w:r>
    </w:p>
    <w:p w14:paraId="63DE945E" w14:textId="77777777" w:rsidR="00CD5932" w:rsidRPr="00AB6A86" w:rsidRDefault="00CD5932" w:rsidP="00CD593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ser compatível com dispositivos móveis e desktops;</w:t>
      </w:r>
    </w:p>
    <w:p w14:paraId="6CEED5B4" w14:textId="77777777" w:rsidR="00CD5932" w:rsidRPr="00AB6A86" w:rsidRDefault="00CD5932" w:rsidP="00CD593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rodar em diferentes sistemas operacionais (Windows, Linux, Android e iOS);</w:t>
      </w:r>
    </w:p>
    <w:p w14:paraId="21894863" w14:textId="77777777" w:rsidR="00CD5932" w:rsidRPr="00AB6A86" w:rsidRDefault="00CD5932" w:rsidP="00CD593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utilizar tecnologias modernas de desenvolvimento (ex: Java, JavaScript ou similares);</w:t>
      </w:r>
    </w:p>
    <w:p w14:paraId="2AAACA52" w14:textId="77777777" w:rsidR="00CD5932" w:rsidRPr="00AB6A86" w:rsidRDefault="00CD5932" w:rsidP="00CD593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integrar recursos de Inteligência Artificial para recomendação de estudos;</w:t>
      </w:r>
    </w:p>
    <w:p w14:paraId="752062C9" w14:textId="77777777" w:rsidR="00CD5932" w:rsidRPr="00AB6A86" w:rsidRDefault="00CD5932" w:rsidP="00CD593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possuir interface simples, intuitiva e de fácil utilização;</w:t>
      </w:r>
    </w:p>
    <w:p w14:paraId="767A9F4B" w14:textId="77777777" w:rsidR="00CD5932" w:rsidRPr="00AB6A86" w:rsidRDefault="00CD5932" w:rsidP="00CD593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garantir a segurança e privacidade dos dados dos usuários;</w:t>
      </w:r>
    </w:p>
    <w:p w14:paraId="593DFE33" w14:textId="77777777" w:rsidR="00CD5932" w:rsidRPr="00AB6A86" w:rsidRDefault="00CD5932" w:rsidP="00CD593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permitir acesso por login e senha;</w:t>
      </w:r>
    </w:p>
    <w:p w14:paraId="3A4DD168" w14:textId="77777777" w:rsidR="00CD5932" w:rsidRPr="00AB6A86" w:rsidRDefault="00CD5932" w:rsidP="00CD593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apresentar tempo de resposta rápido para consultas e recomendações;</w:t>
      </w:r>
    </w:p>
    <w:p w14:paraId="56674551" w14:textId="77777777" w:rsidR="00CD5932" w:rsidRPr="00AB6A86" w:rsidRDefault="00CD5932" w:rsidP="00CD593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disponibilizar suporte ao usuário (como FAQ, tutoriais ou chat);</w:t>
      </w:r>
    </w:p>
    <w:p w14:paraId="52DB19A7" w14:textId="77777777" w:rsidR="00CD5932" w:rsidRPr="00AB6A86" w:rsidRDefault="00CD5932" w:rsidP="00CD593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possibilitar atualizações e melhorias contínuas no sistema;</w:t>
      </w:r>
    </w:p>
    <w:p w14:paraId="3A7404B8" w14:textId="77777777" w:rsidR="00CD5932" w:rsidRPr="00AB6A86" w:rsidRDefault="00CD5932" w:rsidP="00CD593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ser desenvolvido dentro do prazo estabelecido pela disciplina/projeto acadêmico;</w:t>
      </w:r>
    </w:p>
    <w:p w14:paraId="0FE5D3A6" w14:textId="77777777" w:rsidR="00CD5932" w:rsidRPr="00AB6A86" w:rsidRDefault="00CD5932" w:rsidP="00CD593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considerar limitações de infraestrutura e recursos disponíveis para desenvolvimento;</w:t>
      </w:r>
    </w:p>
    <w:p w14:paraId="7EF541BF" w14:textId="77777777" w:rsidR="00CD5932" w:rsidRPr="00AB6A86" w:rsidRDefault="00CD5932" w:rsidP="00CD593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AB6A86">
        <w:rPr>
          <w:rFonts w:ascii="Times New Roman" w:hAnsi="Times New Roman" w:cs="Times New Roman"/>
          <w:sz w:val="24"/>
          <w:szCs w:val="24"/>
          <w:lang w:eastAsia="en-US"/>
        </w:rPr>
        <w:t>Deve ser documentado adequadamente para manutenção futura.</w:t>
      </w:r>
    </w:p>
    <w:p w14:paraId="5395D03C" w14:textId="77777777" w:rsidR="00CD5932" w:rsidRPr="00CD5932" w:rsidRDefault="00CD5932" w:rsidP="00CD5932">
      <w:pPr>
        <w:rPr>
          <w:lang w:val="pt-PT" w:eastAsia="en-US"/>
        </w:rPr>
      </w:pPr>
    </w:p>
    <w:p w14:paraId="5C7AE479" w14:textId="3AD873B5" w:rsidR="007B7D37" w:rsidRDefault="007B7D37" w:rsidP="00CD5932">
      <w:pPr>
        <w:pStyle w:val="Ttulo1"/>
        <w:rPr>
          <w:lang w:val="pt-PT"/>
        </w:rPr>
      </w:pPr>
      <w:bookmarkStart w:id="22" w:name="_Toc41559917"/>
      <w:r>
        <w:rPr>
          <w:lang w:val="pt-PT"/>
        </w:rPr>
        <w:t>Riscos</w:t>
      </w:r>
      <w:bookmarkEnd w:id="22"/>
    </w:p>
    <w:p w14:paraId="3E96CC45" w14:textId="77777777" w:rsidR="00CD5932" w:rsidRPr="00CD5932" w:rsidRDefault="00CD5932" w:rsidP="00CD5932">
      <w:pPr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color w:val="auto"/>
          <w:sz w:val="24"/>
          <w:szCs w:val="24"/>
          <w:lang w:eastAsia="en-US"/>
        </w:rPr>
        <w:t>Durante o desenvolvimento do sistema AprovAI, foram identificados os seguintes riscos:</w:t>
      </w:r>
    </w:p>
    <w:p w14:paraId="3A274C88" w14:textId="77777777" w:rsidR="00CD5932" w:rsidRPr="00CD5932" w:rsidRDefault="00CD5932" w:rsidP="00CD5932">
      <w:pPr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color w:val="auto"/>
          <w:sz w:val="24"/>
          <w:szCs w:val="24"/>
          <w:lang w:eastAsia="en-US"/>
        </w:rPr>
        <w:t>Indisponibilidade dos usuários para fornecer ou validar requisitos;</w:t>
      </w:r>
    </w:p>
    <w:p w14:paraId="10AFD29A" w14:textId="77777777" w:rsidR="00CD5932" w:rsidRPr="00CD5932" w:rsidRDefault="00CD5932" w:rsidP="00CD5932">
      <w:pPr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color w:val="auto"/>
          <w:sz w:val="24"/>
          <w:szCs w:val="24"/>
          <w:lang w:eastAsia="en-US"/>
        </w:rPr>
        <w:t>Dificuldade em definir corretamente os requisitos devido à variedade de perfis (alunos e professores);</w:t>
      </w:r>
    </w:p>
    <w:p w14:paraId="442F2594" w14:textId="77777777" w:rsidR="00CD5932" w:rsidRPr="00CD5932" w:rsidRDefault="00CD5932" w:rsidP="00CD5932">
      <w:pPr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color w:val="auto"/>
          <w:sz w:val="24"/>
          <w:szCs w:val="24"/>
          <w:lang w:eastAsia="en-US"/>
        </w:rPr>
        <w:t>Limitações técnicas no desenvolvimento de funcionalidades com Inteligência Artificial;</w:t>
      </w:r>
    </w:p>
    <w:p w14:paraId="5FC16B1E" w14:textId="77777777" w:rsidR="00CD5932" w:rsidRPr="00CD5932" w:rsidRDefault="00CD5932" w:rsidP="00CD5932">
      <w:pPr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color w:val="auto"/>
          <w:sz w:val="24"/>
          <w:szCs w:val="24"/>
          <w:lang w:eastAsia="en-US"/>
        </w:rPr>
        <w:t>Cumprimento de prazo devido à complexidade do sistema;</w:t>
      </w:r>
    </w:p>
    <w:p w14:paraId="1A373B43" w14:textId="77777777" w:rsidR="00CD5932" w:rsidRPr="00CD5932" w:rsidRDefault="00CD5932" w:rsidP="00CD5932">
      <w:pPr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color w:val="auto"/>
          <w:sz w:val="24"/>
          <w:szCs w:val="24"/>
          <w:lang w:eastAsia="en-US"/>
        </w:rPr>
        <w:t>Possíveis falhas na integração entre os módulos do sistema;</w:t>
      </w:r>
    </w:p>
    <w:p w14:paraId="53E93941" w14:textId="77777777" w:rsidR="00CD5932" w:rsidRPr="00CD5932" w:rsidRDefault="00CD5932" w:rsidP="00CD5932">
      <w:pPr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color w:val="auto"/>
          <w:sz w:val="24"/>
          <w:szCs w:val="24"/>
          <w:lang w:eastAsia="en-US"/>
        </w:rPr>
        <w:t>Baixa adesão dos usuários ao sistema após a implementação;</w:t>
      </w:r>
    </w:p>
    <w:p w14:paraId="35464A21" w14:textId="77777777" w:rsidR="00CD5932" w:rsidRPr="00CD5932" w:rsidRDefault="00CD5932" w:rsidP="00CD5932">
      <w:pPr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color w:val="auto"/>
          <w:sz w:val="24"/>
          <w:szCs w:val="24"/>
          <w:lang w:eastAsia="en-US"/>
        </w:rPr>
        <w:t>Problemas relacionados à qualidade ou confiabilidade das recomendações da IA;</w:t>
      </w:r>
    </w:p>
    <w:p w14:paraId="6496B3D2" w14:textId="77777777" w:rsidR="00CD5932" w:rsidRPr="00CD5932" w:rsidRDefault="00CD5932" w:rsidP="00CD5932">
      <w:pPr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color w:val="auto"/>
          <w:sz w:val="24"/>
          <w:szCs w:val="24"/>
          <w:lang w:eastAsia="en-US"/>
        </w:rPr>
        <w:lastRenderedPageBreak/>
        <w:t>Falta de experiência da equipe com determinadas tecnologias;</w:t>
      </w:r>
    </w:p>
    <w:p w14:paraId="047D6558" w14:textId="77777777" w:rsidR="00CD5932" w:rsidRPr="00CD5932" w:rsidRDefault="00CD5932" w:rsidP="00CD5932">
      <w:pPr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color w:val="auto"/>
          <w:sz w:val="24"/>
          <w:szCs w:val="24"/>
          <w:lang w:eastAsia="en-US"/>
        </w:rPr>
        <w:t>Mudanças nos requisitos ao longo do desenvolvimento;</w:t>
      </w:r>
    </w:p>
    <w:p w14:paraId="59A5A394" w14:textId="77777777" w:rsidR="00CD5932" w:rsidRPr="00CD5932" w:rsidRDefault="00CD5932" w:rsidP="00CD5932">
      <w:pPr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color w:val="auto"/>
          <w:sz w:val="24"/>
          <w:szCs w:val="24"/>
          <w:lang w:eastAsia="en-US"/>
        </w:rPr>
        <w:t>Limitações de infraestrutura (hardware, internet, etc.).</w:t>
      </w:r>
    </w:p>
    <w:p w14:paraId="34812403" w14:textId="77777777" w:rsidR="00CD5932" w:rsidRPr="00CD5932" w:rsidRDefault="00CD5932" w:rsidP="00CD5932">
      <w:pPr>
        <w:rPr>
          <w:rFonts w:ascii="Times New Roman" w:hAnsi="Times New Roman" w:cs="Times New Roman"/>
          <w:color w:val="auto"/>
          <w:sz w:val="24"/>
          <w:szCs w:val="24"/>
          <w:lang w:val="pt-PT" w:eastAsia="en-US"/>
        </w:rPr>
      </w:pPr>
    </w:p>
    <w:p w14:paraId="3AED643D" w14:textId="20DFB83B" w:rsidR="00CA1C0D" w:rsidRDefault="00E14F8E" w:rsidP="00CD5932">
      <w:pPr>
        <w:pStyle w:val="Ttulo1"/>
        <w:rPr>
          <w:lang w:val="pt-PT"/>
        </w:rPr>
      </w:pPr>
      <w:bookmarkStart w:id="23" w:name="_Toc41559918"/>
      <w:r>
        <w:rPr>
          <w:lang w:val="pt-PT"/>
        </w:rPr>
        <w:t>Requisitos de Documentação</w:t>
      </w:r>
      <w:bookmarkEnd w:id="23"/>
    </w:p>
    <w:p w14:paraId="56D2C007" w14:textId="77777777" w:rsidR="00CD5932" w:rsidRPr="00CD5932" w:rsidRDefault="00CD5932" w:rsidP="00CD5932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sz w:val="24"/>
          <w:szCs w:val="24"/>
          <w:lang w:eastAsia="en-US"/>
        </w:rPr>
        <w:t>Para garantir a correta utilização e manutenção do sistema AprovAI, deverão ser elaborados os seguintes documentos:</w:t>
      </w:r>
    </w:p>
    <w:p w14:paraId="6E1DA495" w14:textId="77777777" w:rsidR="00CD5932" w:rsidRPr="00CD5932" w:rsidRDefault="00CD5932" w:rsidP="00CD593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sz w:val="24"/>
          <w:szCs w:val="24"/>
          <w:lang w:eastAsia="en-US"/>
        </w:rPr>
        <w:t>Manual do usuário, contendo instruções de uso do sistema;</w:t>
      </w:r>
    </w:p>
    <w:p w14:paraId="023FD262" w14:textId="77777777" w:rsidR="00CD5932" w:rsidRPr="00CD5932" w:rsidRDefault="00CD5932" w:rsidP="00CD593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sz w:val="24"/>
          <w:szCs w:val="24"/>
          <w:lang w:eastAsia="en-US"/>
        </w:rPr>
        <w:t>Manual técnico, com informações sobre a estrutura e funcionamento do sistema;</w:t>
      </w:r>
    </w:p>
    <w:p w14:paraId="65769C97" w14:textId="77777777" w:rsidR="00CD5932" w:rsidRPr="00CD5932" w:rsidRDefault="00CD5932" w:rsidP="00CD593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sz w:val="24"/>
          <w:szCs w:val="24"/>
          <w:lang w:eastAsia="en-US"/>
        </w:rPr>
        <w:t>Manual de instalação, descrevendo como configurar e executar o sistema;</w:t>
      </w:r>
    </w:p>
    <w:p w14:paraId="12624665" w14:textId="77777777" w:rsidR="00CD5932" w:rsidRPr="00CD5932" w:rsidRDefault="00CD5932" w:rsidP="00CD593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sz w:val="24"/>
          <w:szCs w:val="24"/>
          <w:lang w:eastAsia="en-US"/>
        </w:rPr>
        <w:t>Documentação dos requisitos (funcionais e não funcionais);</w:t>
      </w:r>
    </w:p>
    <w:p w14:paraId="5F334CA2" w14:textId="77777777" w:rsidR="00CD5932" w:rsidRPr="00CD5932" w:rsidRDefault="00CD5932" w:rsidP="00CD593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sz w:val="24"/>
          <w:szCs w:val="24"/>
          <w:lang w:eastAsia="en-US"/>
        </w:rPr>
        <w:t>Documento de visão do sistema;</w:t>
      </w:r>
    </w:p>
    <w:p w14:paraId="4E0FC8AE" w14:textId="77777777" w:rsidR="00CD5932" w:rsidRPr="00CD5932" w:rsidRDefault="00CD5932" w:rsidP="00CD593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sz w:val="24"/>
          <w:szCs w:val="24"/>
          <w:lang w:eastAsia="en-US"/>
        </w:rPr>
        <w:t>Ata de entrevistas e questionários aplicados;</w:t>
      </w:r>
    </w:p>
    <w:p w14:paraId="4E928F48" w14:textId="77777777" w:rsidR="00CD5932" w:rsidRPr="00CD5932" w:rsidRDefault="00CD5932" w:rsidP="00CD593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sz w:val="24"/>
          <w:szCs w:val="24"/>
          <w:lang w:eastAsia="en-US"/>
        </w:rPr>
        <w:t>Documentação de apoio (FAQ, tutoriais ou ajuda online);</w:t>
      </w:r>
    </w:p>
    <w:p w14:paraId="678F8F5A" w14:textId="77777777" w:rsidR="00CD5932" w:rsidRPr="00CD5932" w:rsidRDefault="00CD5932" w:rsidP="00CD593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en-US"/>
        </w:rPr>
      </w:pPr>
      <w:r w:rsidRPr="00CD5932">
        <w:rPr>
          <w:rFonts w:ascii="Times New Roman" w:hAnsi="Times New Roman" w:cs="Times New Roman"/>
          <w:sz w:val="24"/>
          <w:szCs w:val="24"/>
          <w:lang w:eastAsia="en-US"/>
        </w:rPr>
        <w:t>Registro de versões e histórico de alterações do sistema.</w:t>
      </w:r>
    </w:p>
    <w:p w14:paraId="698AD8F5" w14:textId="77777777" w:rsidR="00CD5932" w:rsidRPr="00CD5932" w:rsidRDefault="00CD5932" w:rsidP="00CD5932">
      <w:pPr>
        <w:rPr>
          <w:lang w:val="pt-PT" w:eastAsia="en-US"/>
        </w:rPr>
      </w:pPr>
    </w:p>
    <w:sectPr w:rsidR="00CD5932" w:rsidRPr="00CD5932" w:rsidSect="00DA2E88">
      <w:headerReference w:type="default" r:id="rId18"/>
      <w:footerReference w:type="default" r:id="rId19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3EDF95" w14:textId="77777777" w:rsidR="00A519C6" w:rsidRDefault="00A519C6">
      <w:r>
        <w:separator/>
      </w:r>
    </w:p>
  </w:endnote>
  <w:endnote w:type="continuationSeparator" w:id="0">
    <w:p w14:paraId="6EBE6ABA" w14:textId="77777777" w:rsidR="00A519C6" w:rsidRDefault="00A51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C69F00" w14:textId="77777777" w:rsidR="006A25C4" w:rsidRDefault="006A25C4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A25C4" w14:paraId="672F9530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20CE8A8F" w14:textId="77777777" w:rsidR="006A25C4" w:rsidRDefault="006A25C4">
          <w:pPr>
            <w:pStyle w:val="Rodap"/>
          </w:pPr>
          <w:r>
            <w:t>Politec Ltda.</w:t>
          </w:r>
        </w:p>
        <w:p w14:paraId="2EA65556" w14:textId="77777777" w:rsidR="006A25C4" w:rsidRDefault="006A25C4">
          <w:pPr>
            <w:pStyle w:val="Rodap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E247F5C" w14:textId="77777777" w:rsidR="006A25C4" w:rsidRDefault="006A25C4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1936D254" w14:textId="77777777" w:rsidR="006A25C4" w:rsidRDefault="006A25C4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A519C6">
            <w:fldChar w:fldCharType="begin"/>
          </w:r>
          <w:r w:rsidR="00A519C6">
            <w:instrText xml:space="preserve"> NUMPAGES </w:instrText>
          </w:r>
          <w:r w:rsidR="00A519C6">
            <w:fldChar w:fldCharType="separate"/>
          </w:r>
          <w:r>
            <w:rPr>
              <w:noProof/>
            </w:rPr>
            <w:t>3</w:t>
          </w:r>
          <w:r w:rsidR="00A519C6">
            <w:rPr>
              <w:noProof/>
            </w:rPr>
            <w:fldChar w:fldCharType="end"/>
          </w:r>
        </w:p>
      </w:tc>
    </w:tr>
  </w:tbl>
  <w:p w14:paraId="277B46E1" w14:textId="77777777" w:rsidR="006A25C4" w:rsidRDefault="006A25C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A59932" w14:textId="77777777" w:rsidR="00152A9F" w:rsidRDefault="00152A9F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152A9F" w14:paraId="34823C3C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FF2F851" w14:textId="77777777" w:rsidR="00152A9F" w:rsidRDefault="00152A9F">
          <w:pPr>
            <w:pStyle w:val="Rodap"/>
          </w:pPr>
          <w:r>
            <w:t>Politec Ltda.</w:t>
          </w:r>
        </w:p>
        <w:p w14:paraId="672D1D81" w14:textId="77777777" w:rsidR="00152A9F" w:rsidRDefault="00152A9F">
          <w:pPr>
            <w:pStyle w:val="Rodap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48D1D526" w14:textId="77777777" w:rsidR="00152A9F" w:rsidRDefault="00152A9F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4EAF33D" w14:textId="77777777" w:rsidR="00152A9F" w:rsidRDefault="00152A9F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A519C6">
            <w:fldChar w:fldCharType="begin"/>
          </w:r>
          <w:r w:rsidR="00A519C6">
            <w:instrText xml:space="preserve"> NUMPAGES </w:instrText>
          </w:r>
          <w:r w:rsidR="00A519C6">
            <w:fldChar w:fldCharType="separate"/>
          </w:r>
          <w:r>
            <w:rPr>
              <w:noProof/>
            </w:rPr>
            <w:t>3</w:t>
          </w:r>
          <w:r w:rsidR="00A519C6">
            <w:rPr>
              <w:noProof/>
            </w:rPr>
            <w:fldChar w:fldCharType="end"/>
          </w:r>
        </w:p>
      </w:tc>
    </w:tr>
  </w:tbl>
  <w:p w14:paraId="034D91CF" w14:textId="77777777" w:rsidR="00152A9F" w:rsidRDefault="00152A9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DF38CF" w14:textId="77777777" w:rsidR="00DA2E88" w:rsidRDefault="00DA2E88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DA2E88" w14:paraId="2B439026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6793256E" w14:textId="77777777" w:rsidR="00DA2E88" w:rsidRDefault="00DA2E88">
          <w:pPr>
            <w:pStyle w:val="Rodap"/>
          </w:pPr>
          <w:r>
            <w:t>Politec Ltda.</w:t>
          </w:r>
        </w:p>
        <w:p w14:paraId="130FCAB3" w14:textId="77777777" w:rsidR="00DA2E88" w:rsidRDefault="00DA2E88">
          <w:pPr>
            <w:pStyle w:val="Rodap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5FDFF16B" w14:textId="77777777" w:rsidR="00DA2E88" w:rsidRDefault="00DA2E88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2D3D7F26" w14:textId="77777777" w:rsidR="00DA2E88" w:rsidRDefault="00DA2E88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A519C6">
            <w:fldChar w:fldCharType="begin"/>
          </w:r>
          <w:r w:rsidR="00A519C6">
            <w:instrText xml:space="preserve"> NUMPAGES </w:instrText>
          </w:r>
          <w:r w:rsidR="00A519C6">
            <w:fldChar w:fldCharType="separate"/>
          </w:r>
          <w:r>
            <w:rPr>
              <w:noProof/>
            </w:rPr>
            <w:t>3</w:t>
          </w:r>
          <w:r w:rsidR="00A519C6">
            <w:rPr>
              <w:noProof/>
            </w:rPr>
            <w:fldChar w:fldCharType="end"/>
          </w:r>
        </w:p>
      </w:tc>
    </w:tr>
  </w:tbl>
  <w:p w14:paraId="59FDD63F" w14:textId="77777777" w:rsidR="00DA2E88" w:rsidRDefault="00DA2E88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489808" w14:textId="77777777" w:rsidR="00CA1C0D" w:rsidRDefault="00CA1C0D"/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0"/>
      <w:gridCol w:w="1440"/>
      <w:gridCol w:w="2340"/>
      <w:gridCol w:w="1610"/>
    </w:tblGrid>
    <w:tr w:rsidR="00CA1C0D" w14:paraId="05979E5D" w14:textId="77777777">
      <w:trPr>
        <w:cantSplit/>
      </w:trPr>
      <w:sdt>
        <w:sdtPr>
          <w:alias w:val="Gestor"/>
          <w:tag w:val=""/>
          <w:id w:val="1558433569"/>
          <w:placeholder>
            <w:docPart w:val="6CA37281F9B84956AA060FAF5E92A14F"/>
          </w:placeholder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EndPr/>
        <w:sdtContent>
          <w:tc>
            <w:tcPr>
              <w:tcW w:w="4320" w:type="dxa"/>
            </w:tcPr>
            <w:p w14:paraId="6FFD0D12" w14:textId="0BDBE0FD" w:rsidR="00CA1C0D" w:rsidRDefault="007344A5">
              <w:r>
                <w:t>&lt;APV&gt; - &lt;AprovAI&gt;</w:t>
              </w:r>
            </w:p>
          </w:tc>
        </w:sdtContent>
      </w:sdt>
      <w:tc>
        <w:tcPr>
          <w:tcW w:w="1440" w:type="dxa"/>
          <w:vAlign w:val="center"/>
        </w:tcPr>
        <w:p w14:paraId="59EB6525" w14:textId="77777777" w:rsidR="00CA1C0D" w:rsidRDefault="00CA1C0D"/>
      </w:tc>
      <w:sdt>
        <w:sdtPr>
          <w:rPr>
            <w:lang w:val="pt-PT"/>
          </w:rPr>
          <w:alias w:val="Assunto"/>
          <w:tag w:val=""/>
          <w:id w:val="1033692094"/>
          <w:placeholder>
            <w:docPart w:val="B8CEDFE918CE4787A2E021DE5CB81C20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tc>
            <w:tcPr>
              <w:tcW w:w="2340" w:type="dxa"/>
              <w:vAlign w:val="center"/>
            </w:tcPr>
            <w:p w14:paraId="36943527" w14:textId="665459CF" w:rsidR="00CA1C0D" w:rsidRPr="00F22AD8" w:rsidRDefault="007344A5">
              <w:pPr>
                <w:rPr>
                  <w:lang w:val="pt-PT"/>
                </w:rPr>
              </w:pPr>
              <w:r>
                <w:rPr>
                  <w:lang w:val="pt-PT"/>
                </w:rPr>
                <w:t>Versão &lt;1.0&gt;</w:t>
              </w:r>
            </w:p>
          </w:tc>
        </w:sdtContent>
      </w:sdt>
      <w:tc>
        <w:tcPr>
          <w:tcW w:w="1610" w:type="dxa"/>
          <w:vAlign w:val="center"/>
        </w:tcPr>
        <w:p w14:paraId="6EC7E48B" w14:textId="4BF068A0" w:rsidR="00CA1C0D" w:rsidRDefault="00E14F8E" w:rsidP="006A25C4">
          <w:pPr>
            <w:jc w:val="right"/>
          </w:pPr>
          <w:r>
            <w:rPr>
              <w:lang w:val="en-US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2248CC">
            <w:rPr>
              <w:noProof/>
            </w:rPr>
            <w:t>8</w:t>
          </w:r>
          <w:r>
            <w:fldChar w:fldCharType="end"/>
          </w:r>
          <w:r>
            <w:t xml:space="preserve"> de </w:t>
          </w:r>
          <w:r w:rsidR="00A519C6">
            <w:fldChar w:fldCharType="begin"/>
          </w:r>
          <w:r w:rsidR="00A519C6">
            <w:instrText xml:space="preserve"> NUMPAGES </w:instrText>
          </w:r>
          <w:r w:rsidR="00A519C6">
            <w:fldChar w:fldCharType="separate"/>
          </w:r>
          <w:r w:rsidR="002248CC">
            <w:rPr>
              <w:noProof/>
            </w:rPr>
            <w:t>8</w:t>
          </w:r>
          <w:r w:rsidR="00A519C6">
            <w:rPr>
              <w:noProof/>
            </w:rPr>
            <w:fldChar w:fldCharType="end"/>
          </w:r>
        </w:p>
      </w:tc>
    </w:tr>
  </w:tbl>
  <w:p w14:paraId="24A2FEA0" w14:textId="77777777" w:rsidR="00CA1C0D" w:rsidRDefault="006A25C4" w:rsidP="006A25C4">
    <w:pPr>
      <w:jc w:val="right"/>
    </w:pPr>
    <w:r>
      <w:t xml:space="preserve">vs: </w:t>
    </w:r>
    <w:r w:rsidR="00A519C6">
      <w:fldChar w:fldCharType="begin"/>
    </w:r>
    <w:r w:rsidR="00A519C6">
      <w:instrText xml:space="preserve"> DOCPROPERTY  "Versão Modelo"  \* MERGEFORMAT </w:instrText>
    </w:r>
    <w:r w:rsidR="00A519C6">
      <w:fldChar w:fldCharType="separate"/>
    </w:r>
    <w:r w:rsidR="007344A5">
      <w:t>1</w:t>
    </w:r>
    <w:r w:rsidR="00A519C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BE4900" w14:textId="77777777" w:rsidR="00A519C6" w:rsidRDefault="00A519C6">
      <w:r>
        <w:separator/>
      </w:r>
    </w:p>
  </w:footnote>
  <w:footnote w:type="continuationSeparator" w:id="0">
    <w:p w14:paraId="748D9680" w14:textId="77777777" w:rsidR="00A519C6" w:rsidRDefault="00A519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A25C4" w14:paraId="07BD7F28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3E161CA1" w14:textId="77777777" w:rsidR="006A25C4" w:rsidRDefault="006A25C4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715511A5" w14:textId="77777777" w:rsidR="006A25C4" w:rsidRDefault="006A25C4">
          <w:pPr>
            <w:pStyle w:val="Rodap"/>
            <w:jc w:val="center"/>
            <w:rPr>
              <w:bCs/>
              <w:lang w:val="pt-PT"/>
            </w:rPr>
          </w:pPr>
          <w:r>
            <w:rPr>
              <w:bCs/>
            </w:rPr>
            <w:t>Nomde do MF</w:t>
          </w:r>
        </w:p>
      </w:tc>
      <w:tc>
        <w:tcPr>
          <w:tcW w:w="1440" w:type="dxa"/>
          <w:vAlign w:val="center"/>
        </w:tcPr>
        <w:p w14:paraId="6792D9E1" w14:textId="77777777" w:rsidR="006A25C4" w:rsidRDefault="006A25C4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0" w:dyaOrig="690" w14:anchorId="5E7D451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5pt;height:34.5pt">
                <v:imagedata r:id="rId1" o:title=""/>
              </v:shape>
              <o:OLEObject Type="Embed" ProgID="Word.Picture.8" ShapeID="_x0000_i1025" DrawAspect="Content" ObjectID="_1835373670" r:id="rId2"/>
            </w:object>
          </w:r>
        </w:p>
      </w:tc>
    </w:tr>
  </w:tbl>
  <w:p w14:paraId="0BC3E306" w14:textId="77777777" w:rsidR="006A25C4" w:rsidRDefault="006A25C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152A9F" w14:paraId="63F8DE85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1CD892CF" w14:textId="77777777" w:rsidR="00152A9F" w:rsidRDefault="00152A9F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3B84C8F8" w14:textId="77777777" w:rsidR="00152A9F" w:rsidRDefault="00152A9F">
          <w:pPr>
            <w:pStyle w:val="Rodap"/>
            <w:jc w:val="center"/>
            <w:rPr>
              <w:bCs/>
              <w:lang w:val="pt-PT"/>
            </w:rPr>
          </w:pPr>
          <w:r>
            <w:rPr>
              <w:bCs/>
            </w:rPr>
            <w:t>Nomde do MF</w:t>
          </w:r>
        </w:p>
      </w:tc>
      <w:tc>
        <w:tcPr>
          <w:tcW w:w="1440" w:type="dxa"/>
          <w:vAlign w:val="center"/>
        </w:tcPr>
        <w:p w14:paraId="701EADA7" w14:textId="77777777" w:rsidR="00152A9F" w:rsidRDefault="00152A9F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0" w:dyaOrig="690" w14:anchorId="06D15D0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61.5pt;height:34.5pt">
                <v:imagedata r:id="rId1" o:title=""/>
              </v:shape>
              <o:OLEObject Type="Embed" ProgID="Word.Picture.8" ShapeID="_x0000_i1026" DrawAspect="Content" ObjectID="_1835373671" r:id="rId2"/>
            </w:object>
          </w:r>
        </w:p>
      </w:tc>
    </w:tr>
  </w:tbl>
  <w:p w14:paraId="5D7D8216" w14:textId="77777777" w:rsidR="00152A9F" w:rsidRDefault="00152A9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DA2E88" w14:paraId="7B93CF7A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7FBFECE0" w14:textId="77777777" w:rsidR="00DA2E88" w:rsidRDefault="00DA2E88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00EF4C88" w14:textId="77777777" w:rsidR="00DA2E88" w:rsidRDefault="00DA2E88">
          <w:pPr>
            <w:pStyle w:val="Rodap"/>
            <w:jc w:val="center"/>
            <w:rPr>
              <w:bCs/>
              <w:lang w:val="pt-PT"/>
            </w:rPr>
          </w:pPr>
          <w:r>
            <w:rPr>
              <w:bCs/>
            </w:rPr>
            <w:t>Nomde do MF</w:t>
          </w:r>
        </w:p>
      </w:tc>
      <w:tc>
        <w:tcPr>
          <w:tcW w:w="1440" w:type="dxa"/>
          <w:vAlign w:val="center"/>
        </w:tcPr>
        <w:p w14:paraId="7757BA52" w14:textId="77777777" w:rsidR="00DA2E88" w:rsidRDefault="00DA2E88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0" w:dyaOrig="690" w14:anchorId="28E99F5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61.5pt;height:34.5pt">
                <v:imagedata r:id="rId1" o:title=""/>
              </v:shape>
              <o:OLEObject Type="Embed" ProgID="Word.Picture.8" ShapeID="_x0000_i1027" DrawAspect="Content" ObjectID="_1835373672" r:id="rId2"/>
            </w:object>
          </w:r>
        </w:p>
      </w:tc>
    </w:tr>
  </w:tbl>
  <w:p w14:paraId="708B7214" w14:textId="77777777" w:rsidR="00DA2E88" w:rsidRDefault="00DA2E88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CA1C0D" w14:paraId="5B59F141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7E9C0A4B" w14:textId="77777777" w:rsidR="00CA1C0D" w:rsidRDefault="00E14F8E">
          <w:pPr>
            <w:jc w:val="center"/>
            <w:rPr>
              <w:b/>
              <w:bCs/>
              <w:lang w:val="pt-PT"/>
            </w:rPr>
          </w:pPr>
          <w:r>
            <w:rPr>
              <w:b/>
              <w:bCs/>
              <w:lang w:val="pt-PT"/>
            </w:rPr>
            <w:t>&lt;Marca do Cliente&gt;</w:t>
          </w:r>
        </w:p>
      </w:tc>
      <w:sdt>
        <w:sdtPr>
          <w:rPr>
            <w:bCs/>
            <w:lang w:val="pt-PT"/>
          </w:rPr>
          <w:alias w:val="Título"/>
          <w:tag w:val=""/>
          <w:id w:val="1350989896"/>
          <w:placeholder>
            <w:docPart w:val="1728B72CA8834978B2FA4025E37ABAE2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6840" w:type="dxa"/>
              <w:vAlign w:val="center"/>
            </w:tcPr>
            <w:p w14:paraId="4343DF4C" w14:textId="77777777" w:rsidR="00CA1C0D" w:rsidRPr="00CF37F6" w:rsidRDefault="006A25C4">
              <w:pPr>
                <w:jc w:val="center"/>
                <w:rPr>
                  <w:b/>
                  <w:bCs/>
                  <w:sz w:val="24"/>
                  <w:lang w:val="pt-PT"/>
                </w:rPr>
              </w:pPr>
              <w:r>
                <w:rPr>
                  <w:bCs/>
                  <w:lang w:val="pt-PT"/>
                </w:rPr>
                <w:t>Visão</w:t>
              </w:r>
            </w:p>
          </w:tc>
        </w:sdtContent>
      </w:sdt>
      <w:tc>
        <w:tcPr>
          <w:tcW w:w="1440" w:type="dxa"/>
          <w:vAlign w:val="center"/>
        </w:tcPr>
        <w:p w14:paraId="1DDA50C9" w14:textId="77777777" w:rsidR="00CA1C0D" w:rsidRDefault="00CA1C0D">
          <w:pPr>
            <w:rPr>
              <w:b/>
            </w:rPr>
          </w:pPr>
        </w:p>
      </w:tc>
    </w:tr>
  </w:tbl>
  <w:p w14:paraId="24893A55" w14:textId="77777777" w:rsidR="00CA1C0D" w:rsidRDefault="00CA1C0D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1300D"/>
    <w:multiLevelType w:val="multilevel"/>
    <w:tmpl w:val="3BC2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15BB4"/>
    <w:multiLevelType w:val="hybridMultilevel"/>
    <w:tmpl w:val="A83456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1441E"/>
    <w:multiLevelType w:val="hybridMultilevel"/>
    <w:tmpl w:val="607E467E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41C33D8"/>
    <w:multiLevelType w:val="multilevel"/>
    <w:tmpl w:val="2940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9150F"/>
    <w:multiLevelType w:val="hybridMultilevel"/>
    <w:tmpl w:val="21449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2B6357"/>
    <w:multiLevelType w:val="multilevel"/>
    <w:tmpl w:val="8952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A1581"/>
    <w:multiLevelType w:val="multilevel"/>
    <w:tmpl w:val="742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2393C"/>
    <w:multiLevelType w:val="hybridMultilevel"/>
    <w:tmpl w:val="E710EEF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3F37BFE"/>
    <w:multiLevelType w:val="hybridMultilevel"/>
    <w:tmpl w:val="FA704D92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46DD3"/>
    <w:multiLevelType w:val="hybridMultilevel"/>
    <w:tmpl w:val="4A8ADD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CD01DE"/>
    <w:multiLevelType w:val="hybridMultilevel"/>
    <w:tmpl w:val="9B5ECE4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75133A1"/>
    <w:multiLevelType w:val="multilevel"/>
    <w:tmpl w:val="65BC53E8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2"/>
  </w:num>
  <w:num w:numId="7">
    <w:abstractNumId w:val="1"/>
  </w:num>
  <w:num w:numId="8">
    <w:abstractNumId w:val="4"/>
  </w:num>
  <w:num w:numId="9">
    <w:abstractNumId w:val="10"/>
  </w:num>
  <w:num w:numId="10">
    <w:abstractNumId w:val="7"/>
  </w:num>
  <w:num w:numId="11">
    <w:abstractNumId w:val="0"/>
  </w:num>
  <w:num w:numId="12">
    <w:abstractNumId w:val="3"/>
  </w:num>
  <w:num w:numId="13">
    <w:abstractNumId w:val="6"/>
  </w:num>
  <w:num w:numId="14">
    <w:abstractNumId w:val="5"/>
  </w:num>
  <w:num w:numId="15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4A5"/>
    <w:rsid w:val="000568CE"/>
    <w:rsid w:val="0006541F"/>
    <w:rsid w:val="000B1595"/>
    <w:rsid w:val="000B65A4"/>
    <w:rsid w:val="000E5CBC"/>
    <w:rsid w:val="00134755"/>
    <w:rsid w:val="00152A9F"/>
    <w:rsid w:val="00156BB7"/>
    <w:rsid w:val="00170C62"/>
    <w:rsid w:val="00184C3A"/>
    <w:rsid w:val="00195780"/>
    <w:rsid w:val="001F7C4D"/>
    <w:rsid w:val="002248CC"/>
    <w:rsid w:val="00271A9A"/>
    <w:rsid w:val="00280DC8"/>
    <w:rsid w:val="002C4CB3"/>
    <w:rsid w:val="0032116F"/>
    <w:rsid w:val="0037618A"/>
    <w:rsid w:val="003D28E2"/>
    <w:rsid w:val="00412ACF"/>
    <w:rsid w:val="00424835"/>
    <w:rsid w:val="004262DA"/>
    <w:rsid w:val="00480DDC"/>
    <w:rsid w:val="0054001E"/>
    <w:rsid w:val="00572868"/>
    <w:rsid w:val="00577A27"/>
    <w:rsid w:val="00591727"/>
    <w:rsid w:val="006A25C4"/>
    <w:rsid w:val="006F3CDE"/>
    <w:rsid w:val="00706369"/>
    <w:rsid w:val="00724115"/>
    <w:rsid w:val="007344A5"/>
    <w:rsid w:val="00754E2E"/>
    <w:rsid w:val="00786A30"/>
    <w:rsid w:val="007B7D37"/>
    <w:rsid w:val="008535C4"/>
    <w:rsid w:val="008601CF"/>
    <w:rsid w:val="00866C43"/>
    <w:rsid w:val="00866F97"/>
    <w:rsid w:val="008D74AB"/>
    <w:rsid w:val="008F5C6A"/>
    <w:rsid w:val="00903107"/>
    <w:rsid w:val="0091283D"/>
    <w:rsid w:val="0095017F"/>
    <w:rsid w:val="00970EC6"/>
    <w:rsid w:val="0099317F"/>
    <w:rsid w:val="009B1EEF"/>
    <w:rsid w:val="00A17A8E"/>
    <w:rsid w:val="00A40A69"/>
    <w:rsid w:val="00A519C6"/>
    <w:rsid w:val="00AB6A86"/>
    <w:rsid w:val="00B31999"/>
    <w:rsid w:val="00B508B5"/>
    <w:rsid w:val="00B562B3"/>
    <w:rsid w:val="00B62753"/>
    <w:rsid w:val="00B940E5"/>
    <w:rsid w:val="00BA55D0"/>
    <w:rsid w:val="00BB7C2C"/>
    <w:rsid w:val="00BD4D84"/>
    <w:rsid w:val="00C22D9B"/>
    <w:rsid w:val="00C357FE"/>
    <w:rsid w:val="00C57F62"/>
    <w:rsid w:val="00CA1C0D"/>
    <w:rsid w:val="00CD5932"/>
    <w:rsid w:val="00CF37F6"/>
    <w:rsid w:val="00D675CB"/>
    <w:rsid w:val="00D77A69"/>
    <w:rsid w:val="00D82CF1"/>
    <w:rsid w:val="00DA2E88"/>
    <w:rsid w:val="00DE041A"/>
    <w:rsid w:val="00E14F8E"/>
    <w:rsid w:val="00E26429"/>
    <w:rsid w:val="00E37A72"/>
    <w:rsid w:val="00E40350"/>
    <w:rsid w:val="00E72350"/>
    <w:rsid w:val="00EB261B"/>
    <w:rsid w:val="00EE12F5"/>
    <w:rsid w:val="00EF3596"/>
    <w:rsid w:val="00F17D38"/>
    <w:rsid w:val="00F2279B"/>
    <w:rsid w:val="00F22AD8"/>
    <w:rsid w:val="00FC4C0C"/>
    <w:rsid w:val="00FC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13F2E12"/>
  <w15:docId w15:val="{CF8D79D2-818A-402C-8D2E-FB815351A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qFormat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character" w:styleId="TextodoEspaoReservado">
    <w:name w:val="Placeholder Text"/>
    <w:basedOn w:val="Fontepargpadro"/>
    <w:uiPriority w:val="99"/>
    <w:semiHidden/>
    <w:rsid w:val="006A25C4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A25C4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2D9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2D9B"/>
    <w:rPr>
      <w:rFonts w:ascii="Tahoma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rsid w:val="00184C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7344A5"/>
    <w:pPr>
      <w:spacing w:before="100" w:beforeAutospacing="1" w:after="100" w:afterAutospacing="1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rsid w:val="007344A5"/>
    <w:pPr>
      <w:spacing w:before="100" w:beforeAutospacing="1" w:after="100" w:afterAutospacing="1"/>
      <w:jc w:val="left"/>
    </w:pPr>
    <w:rPr>
      <w:rFonts w:ascii="Times New Roman" w:hAnsi="Times New Roman" w:cs="Times New Roman"/>
      <w:color w:val="auto"/>
      <w:sz w:val="24"/>
      <w:szCs w:val="24"/>
    </w:rPr>
  </w:style>
  <w:style w:type="character" w:styleId="Forte">
    <w:name w:val="Strong"/>
    <w:basedOn w:val="Fontepargpadro"/>
    <w:uiPriority w:val="22"/>
    <w:qFormat/>
    <w:rsid w:val="00B62753"/>
    <w:rPr>
      <w:b/>
      <w:bCs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B6275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241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6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cursoenemgratuito.com.br/" TargetMode="Externa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yperlink" Target="https://kultivi.com/" TargetMode="Externa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rendamais.mec.gov.br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w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3.bin"/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Engenharia%20de%20Software\Template%20-%20Vis&#227;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728B72CA8834978B2FA4025E37ABAE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A120BA7-AA17-4958-8A38-F03C3380E705}"/>
      </w:docPartPr>
      <w:docPartBody>
        <w:p w:rsidR="000100BB" w:rsidRDefault="009E618C">
          <w:pPr>
            <w:pStyle w:val="1728B72CA8834978B2FA4025E37ABAE2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6CA37281F9B84956AA060FAF5E92A1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A47AB5-3D7C-465E-85B9-A142AA3A3EB3}"/>
      </w:docPartPr>
      <w:docPartBody>
        <w:p w:rsidR="000100BB" w:rsidRDefault="009E618C">
          <w:pPr>
            <w:pStyle w:val="6CA37281F9B84956AA060FAF5E92A14F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B8CEDFE918CE4787A2E021DE5CB81C2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6CDA5DE-4FE1-473A-89C2-DED896AD4207}"/>
      </w:docPartPr>
      <w:docPartBody>
        <w:p w:rsidR="000100BB" w:rsidRDefault="009E618C">
          <w:pPr>
            <w:pStyle w:val="B8CEDFE918CE4787A2E021DE5CB81C20"/>
          </w:pPr>
          <w:r w:rsidRPr="00A0088E">
            <w:rPr>
              <w:rStyle w:val="TextodoEspaoReservado"/>
            </w:rPr>
            <w:t>[Gestor]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33D"/>
    <w:rsid w:val="000100BB"/>
    <w:rsid w:val="008D133D"/>
    <w:rsid w:val="00903107"/>
    <w:rsid w:val="009E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1728B72CA8834978B2FA4025E37ABAE2">
    <w:name w:val="1728B72CA8834978B2FA4025E37ABAE2"/>
  </w:style>
  <w:style w:type="paragraph" w:customStyle="1" w:styleId="6CA37281F9B84956AA060FAF5E92A14F">
    <w:name w:val="6CA37281F9B84956AA060FAF5E92A14F"/>
  </w:style>
  <w:style w:type="paragraph" w:customStyle="1" w:styleId="B8CEDFE918CE4787A2E021DE5CB81C20">
    <w:name w:val="B8CEDFE918CE4787A2E021DE5CB81C20"/>
  </w:style>
  <w:style w:type="paragraph" w:customStyle="1" w:styleId="E6DE5A6850C6472286D1791987ECBE1C">
    <w:name w:val="E6DE5A6850C6472286D1791987ECBE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9940B0-F3BB-42DA-94C0-B70D58ACD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- Visão.dotx</Template>
  <TotalTime>115</TotalTime>
  <Pages>8</Pages>
  <Words>1191</Words>
  <Characters>6437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Visão</vt:lpstr>
    </vt:vector>
  </TitlesOfParts>
  <Manager>&lt;APV&gt; - &lt;AprovAI&gt;</Manager>
  <Company/>
  <LinksUpToDate>false</LinksUpToDate>
  <CharactersWithSpaces>7613</CharactersWithSpaces>
  <SharedDoc>false</SharedDoc>
  <HLinks>
    <vt:vector size="174" baseType="variant">
      <vt:variant>
        <vt:i4>1048628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_Toc124563731</vt:lpwstr>
      </vt:variant>
      <vt:variant>
        <vt:i4>1048628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_Toc124563730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_Toc124563729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_Toc124563728</vt:lpwstr>
      </vt:variant>
      <vt:variant>
        <vt:i4>1114164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_Toc124563727</vt:lpwstr>
      </vt:variant>
      <vt:variant>
        <vt:i4>1114164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_Toc124563726</vt:lpwstr>
      </vt:variant>
      <vt:variant>
        <vt:i4>1114164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_Toc124563725</vt:lpwstr>
      </vt:variant>
      <vt:variant>
        <vt:i4>1114164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_Toc124563724</vt:lpwstr>
      </vt:variant>
      <vt:variant>
        <vt:i4>1114164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_Toc124563723</vt:lpwstr>
      </vt:variant>
      <vt:variant>
        <vt:i4>1114164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_Toc124563722</vt:lpwstr>
      </vt:variant>
      <vt:variant>
        <vt:i4>1114164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_Toc124563721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_Toc124563719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_Toc124563718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_Toc124563717</vt:lpwstr>
      </vt:variant>
      <vt:variant>
        <vt:i4>1179700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_Toc124563716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_Toc124563703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_Toc124563702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_Toc124563701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_Toc124563700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_Toc124563699</vt:lpwstr>
      </vt:variant>
      <vt:variant>
        <vt:i4>1703989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_Toc124563698</vt:lpwstr>
      </vt:variant>
      <vt:variant>
        <vt:i4>1703989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_Toc124563697</vt:lpwstr>
      </vt:variant>
      <vt:variant>
        <vt:i4>1769525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_Toc124563685</vt:lpwstr>
      </vt:variant>
      <vt:variant>
        <vt:i4>1769525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_Toc124563684</vt:lpwstr>
      </vt:variant>
      <vt:variant>
        <vt:i4>1769525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_Toc124563683</vt:lpwstr>
      </vt:variant>
      <vt:variant>
        <vt:i4>1769525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_Toc124563682</vt:lpwstr>
      </vt:variant>
      <vt:variant>
        <vt:i4>1769525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_Toc124563681</vt:lpwstr>
      </vt:variant>
      <vt:variant>
        <vt:i4>1769525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_Toc124563680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Visão</dc:title>
  <dc:subject>Versão &lt;1.0&gt;</dc:subject>
  <dc:creator>User</dc:creator>
  <cp:lastModifiedBy>aluno</cp:lastModifiedBy>
  <cp:revision>2</cp:revision>
  <cp:lastPrinted>2005-05-17T17:30:00Z</cp:lastPrinted>
  <dcterms:created xsi:type="dcterms:W3CDTF">2026-03-18T15:39:00Z</dcterms:created>
  <dcterms:modified xsi:type="dcterms:W3CDTF">2026-03-19T00:15:00Z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